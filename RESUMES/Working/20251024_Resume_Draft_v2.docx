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13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575"/>
      </w:tblGrid>
      <w:tr w:rsidR="00692703" w:rsidRPr="00CF1A49" w14:paraId="7555C490" w14:textId="77777777" w:rsidTr="006D71E7">
        <w:trPr>
          <w:trHeight w:hRule="exact" w:val="1800"/>
        </w:trPr>
        <w:tc>
          <w:tcPr>
            <w:tcW w:w="9385" w:type="dxa"/>
            <w:tcMar>
              <w:top w:w="0" w:type="dxa"/>
              <w:bottom w:w="0" w:type="dxa"/>
            </w:tcMar>
          </w:tcPr>
          <w:p w14:paraId="177F1A9E" w14:textId="7CA67BE8" w:rsidR="00692703" w:rsidRDefault="00A048DA" w:rsidP="00913946">
            <w:pPr>
              <w:pStyle w:val="Title"/>
              <w:rPr>
                <w:rStyle w:val="IntenseEmphasis"/>
              </w:rPr>
            </w:pPr>
            <w:r>
              <w:rPr>
                <w:rStyle w:val="IntenseEmphasis"/>
              </w:rPr>
              <w:t>S</w:t>
            </w:r>
            <w:r w:rsidR="008F3CDD">
              <w:rPr>
                <w:rStyle w:val="IntenseEmphasis"/>
              </w:rPr>
              <w:t>a</w:t>
            </w:r>
            <w:r>
              <w:rPr>
                <w:rStyle w:val="IntenseEmphasis"/>
              </w:rPr>
              <w:t>gar Duvva</w:t>
            </w:r>
          </w:p>
          <w:p w14:paraId="022CD460" w14:textId="049A05CB" w:rsidR="00692703" w:rsidRPr="00CF1A49" w:rsidRDefault="00D73D92" w:rsidP="00913946">
            <w:pPr>
              <w:pStyle w:val="ContactInfo"/>
              <w:contextualSpacing w:val="0"/>
            </w:pPr>
            <w:r>
              <w:t>PHONE: +91-8639125498</w:t>
            </w:r>
          </w:p>
          <w:p w14:paraId="0CDC2A77" w14:textId="6002CDE5" w:rsidR="00692703" w:rsidRPr="00CF1A49" w:rsidRDefault="00D73D92" w:rsidP="00913946">
            <w:pPr>
              <w:pStyle w:val="ContactInfoEmphasis"/>
              <w:contextualSpacing w:val="0"/>
            </w:pPr>
            <w:r>
              <w:t>EMAIL: SAGAR.DUVVA@HOTMAIL.COM</w:t>
            </w:r>
          </w:p>
        </w:tc>
      </w:tr>
      <w:tr w:rsidR="009571D8" w:rsidRPr="00CF1A49" w14:paraId="43C78750" w14:textId="77777777" w:rsidTr="006D71E7">
        <w:trPr>
          <w:trHeight w:val="1182"/>
        </w:trPr>
        <w:tc>
          <w:tcPr>
            <w:tcW w:w="9385" w:type="dxa"/>
            <w:tcMar>
              <w:top w:w="432" w:type="dxa"/>
            </w:tcMar>
          </w:tcPr>
          <w:tbl>
            <w:tblPr>
              <w:tblStyle w:val="TableGrid"/>
              <w:tblW w:w="9290" w:type="dxa"/>
              <w:tblInd w:w="72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  <w:tblDescription w:val="Experience layout table"/>
            </w:tblPr>
            <w:tblGrid>
              <w:gridCol w:w="9290"/>
            </w:tblGrid>
            <w:tr w:rsidR="00052489" w:rsidRPr="00CF1A49" w14:paraId="7672A31C" w14:textId="77777777" w:rsidTr="00052489">
              <w:tc>
                <w:tcPr>
                  <w:tcW w:w="9290" w:type="dxa"/>
                </w:tcPr>
                <w:p w14:paraId="35FDF73F" w14:textId="1C4F177D" w:rsidR="00052489" w:rsidRDefault="00504D99" w:rsidP="00504D99">
                  <w:pPr>
                    <w:pStyle w:val="Heading2"/>
                    <w:contextualSpacing w:val="0"/>
                  </w:pPr>
                  <w:r>
                    <w:t>Technical skills</w:t>
                  </w:r>
                </w:p>
                <w:p w14:paraId="0C91EFA8" w14:textId="3A51666B" w:rsidR="007B303E" w:rsidRDefault="007B303E" w:rsidP="007B303E">
                  <w:pPr>
                    <w:pStyle w:val="ListBullet"/>
                    <w:contextualSpacing w:val="0"/>
                  </w:pPr>
                  <w:r w:rsidRPr="007B303E">
                    <w:rPr>
                      <w:b/>
                      <w:bCs/>
                    </w:rPr>
                    <w:t>Azure Compute</w:t>
                  </w:r>
                  <w:r>
                    <w:t>: Deploying and managing Azure VMs and Scale sets, configuring VM high availability (Availability Zone/Set), configuring VM networking (NSG/Bastion/Load Balancer), Azure Update Manager, managing Bicep templates, and using PowerShell (Az Module) to manage Azure compute resources.</w:t>
                  </w:r>
                </w:p>
                <w:p w14:paraId="26CEA2A6" w14:textId="68B453C8" w:rsidR="00544D2F" w:rsidRDefault="00544D2F" w:rsidP="00544D2F">
                  <w:pPr>
                    <w:pStyle w:val="ListBullet"/>
                    <w:contextualSpacing w:val="0"/>
                  </w:pPr>
                  <w:r w:rsidRPr="007E16CA">
                    <w:rPr>
                      <w:b/>
                      <w:bCs/>
                    </w:rPr>
                    <w:t>Azure DevOps</w:t>
                  </w:r>
                  <w:r>
                    <w:t xml:space="preserve">: Azure Boards, Azure Repos, </w:t>
                  </w:r>
                  <w:r w:rsidRPr="00544D2F">
                    <w:t>Git</w:t>
                  </w:r>
                  <w:r>
                    <w:t>Hub</w:t>
                  </w:r>
                  <w:r w:rsidRPr="00544D2F">
                    <w:t xml:space="preserve"> Repository</w:t>
                  </w:r>
                  <w:r>
                    <w:t xml:space="preserve">, Creating, Managing, and deploying Classic pipelines on Azure DevOps, </w:t>
                  </w:r>
                  <w:r w:rsidRPr="00544D2F">
                    <w:t>Writing Bicep templates, Update Management</w:t>
                  </w:r>
                  <w:r>
                    <w:t>.</w:t>
                  </w:r>
                </w:p>
                <w:p w14:paraId="7F228181" w14:textId="624B7BD6" w:rsidR="00970D0A" w:rsidRDefault="00970D0A" w:rsidP="007B303E">
                  <w:pPr>
                    <w:pStyle w:val="ListBullet"/>
                    <w:contextualSpacing w:val="0"/>
                  </w:pPr>
                  <w:r w:rsidRPr="00970D0A">
                    <w:rPr>
                      <w:b/>
                      <w:bCs/>
                    </w:rPr>
                    <w:t>Azure Networking</w:t>
                  </w:r>
                  <w:r w:rsidRPr="00970D0A">
                    <w:t xml:space="preserve">: </w:t>
                  </w:r>
                  <w:r>
                    <w:t xml:space="preserve">Deploying and managing </w:t>
                  </w:r>
                  <w:r w:rsidRPr="00970D0A">
                    <w:t xml:space="preserve">Azure </w:t>
                  </w:r>
                  <w:proofErr w:type="spellStart"/>
                  <w:r w:rsidRPr="00970D0A">
                    <w:t>VNet</w:t>
                  </w:r>
                  <w:proofErr w:type="spellEnd"/>
                  <w:r w:rsidRPr="00970D0A">
                    <w:t xml:space="preserve"> and Subnet</w:t>
                  </w:r>
                  <w:r>
                    <w:t>s</w:t>
                  </w:r>
                  <w:r w:rsidRPr="00970D0A">
                    <w:t xml:space="preserve"> including peering, </w:t>
                  </w:r>
                  <w:r w:rsidRPr="008815B4">
                    <w:t>Network Security Groups</w:t>
                  </w:r>
                  <w:r>
                    <w:t xml:space="preserve"> (NSGs)</w:t>
                  </w:r>
                  <w:r w:rsidRPr="00970D0A">
                    <w:t xml:space="preserve">, </w:t>
                  </w:r>
                  <w:r>
                    <w:t>Azure Firewall</w:t>
                  </w:r>
                  <w:r w:rsidRPr="00970D0A">
                    <w:t>, Azure Load Balancing (Load Balancer/Application Gateway).</w:t>
                  </w:r>
                </w:p>
                <w:p w14:paraId="299B28B5" w14:textId="0950AE51" w:rsidR="007B303E" w:rsidRDefault="007B303E" w:rsidP="00052489">
                  <w:pPr>
                    <w:pStyle w:val="ListBullet"/>
                  </w:pPr>
                  <w:r w:rsidRPr="007B303E">
                    <w:rPr>
                      <w:b/>
                      <w:bCs/>
                    </w:rPr>
                    <w:t xml:space="preserve">Automation and Scripting: </w:t>
                  </w:r>
                  <w:r w:rsidRPr="007B303E">
                    <w:t>Bicep, ARM, Windows PowerShell, PowerShell Core</w:t>
                  </w:r>
                  <w:r>
                    <w:t>, Azure CLI, Kusto (KQL).</w:t>
                  </w:r>
                </w:p>
                <w:p w14:paraId="47805242" w14:textId="5925E8C9" w:rsidR="00970D0A" w:rsidRPr="007B303E" w:rsidRDefault="00970D0A" w:rsidP="00052489">
                  <w:pPr>
                    <w:pStyle w:val="ListBullet"/>
                  </w:pPr>
                  <w:r w:rsidRPr="00970D0A">
                    <w:rPr>
                      <w:b/>
                      <w:bCs/>
                    </w:rPr>
                    <w:t>Azure AD and governance</w:t>
                  </w:r>
                  <w:r w:rsidRPr="00970D0A">
                    <w:t>: Creating and managing cloud identities, RBAC – creating custom RBAC role using Portal, managing access to subscription/Management Group/RG, configuring PIM</w:t>
                  </w:r>
                  <w:r>
                    <w:t xml:space="preserve"> (Azure AD </w:t>
                  </w:r>
                  <w:r w:rsidRPr="008815B4">
                    <w:t>Privileged Identity Management</w:t>
                  </w:r>
                  <w:r>
                    <w:t>)</w:t>
                  </w:r>
                  <w:r w:rsidRPr="00970D0A">
                    <w:t>, configuring Azure policies, resource locks, managing tags, managing subscription/RGs and Management Groups.</w:t>
                  </w:r>
                </w:p>
                <w:p w14:paraId="63572098" w14:textId="6811A81C" w:rsidR="00052489" w:rsidRDefault="00052489" w:rsidP="00052489">
                  <w:pPr>
                    <w:pStyle w:val="ListBullet"/>
                  </w:pPr>
                  <w:r w:rsidRPr="00200E56">
                    <w:rPr>
                      <w:b/>
                      <w:bCs/>
                    </w:rPr>
                    <w:t>Azure Cloud Services</w:t>
                  </w:r>
                  <w:r w:rsidR="00200E56">
                    <w:t>:</w:t>
                  </w:r>
                  <w:r w:rsidRPr="008815B4">
                    <w:t xml:space="preserve"> Storage Accounts,</w:t>
                  </w:r>
                  <w:r>
                    <w:t xml:space="preserve"> Azure SQL Server &amp; Databases,</w:t>
                  </w:r>
                  <w:r w:rsidRPr="008815B4">
                    <w:t xml:space="preserve"> Recovery Services Vaults, Log Analytics Workspaces, Key Vaults</w:t>
                  </w:r>
                  <w:r>
                    <w:t xml:space="preserve">, </w:t>
                  </w:r>
                  <w:r w:rsidRPr="00D94665">
                    <w:t>Azure Monitor</w:t>
                  </w:r>
                  <w:r>
                    <w:t xml:space="preserve">, </w:t>
                  </w:r>
                  <w:r w:rsidRPr="008815B4">
                    <w:t>Cost Managemen</w:t>
                  </w:r>
                  <w:r w:rsidR="00970D0A">
                    <w:t>t</w:t>
                  </w:r>
                  <w:r>
                    <w:t>, etc</w:t>
                  </w:r>
                  <w:r w:rsidRPr="008815B4">
                    <w:t>.</w:t>
                  </w:r>
                </w:p>
                <w:p w14:paraId="4B062816" w14:textId="21506C69" w:rsidR="000735A4" w:rsidRDefault="00200E56" w:rsidP="00970D0A">
                  <w:pPr>
                    <w:pStyle w:val="ListBullet"/>
                  </w:pPr>
                  <w:r w:rsidRPr="00200E56">
                    <w:rPr>
                      <w:b/>
                      <w:bCs/>
                    </w:rPr>
                    <w:t>Operating Systems</w:t>
                  </w:r>
                  <w:r w:rsidR="00970D0A">
                    <w:t>:</w:t>
                  </w:r>
                  <w:r w:rsidR="000735A4">
                    <w:t xml:space="preserve"> </w:t>
                  </w:r>
                  <w:r w:rsidR="00970D0A">
                    <w:t>Windows Server 2008/</w:t>
                  </w:r>
                  <w:r w:rsidR="000735A4">
                    <w:t>2012</w:t>
                  </w:r>
                  <w:r w:rsidR="00970D0A">
                    <w:t>/</w:t>
                  </w:r>
                  <w:r w:rsidR="000735A4">
                    <w:t>2016</w:t>
                  </w:r>
                  <w:r w:rsidR="00970D0A">
                    <w:t>/</w:t>
                  </w:r>
                  <w:r w:rsidR="000735A4">
                    <w:t>2019 &amp; Linux</w:t>
                  </w:r>
                  <w:r w:rsidR="00970D0A">
                    <w:t xml:space="preserve"> (Ubuntu &amp; RHEL)</w:t>
                  </w:r>
                  <w:r w:rsidR="000735A4">
                    <w:t>.</w:t>
                  </w:r>
                </w:p>
                <w:p w14:paraId="0563C2FB" w14:textId="177B7FBC" w:rsidR="002472A5" w:rsidRDefault="00970D0A" w:rsidP="002472A5">
                  <w:pPr>
                    <w:pStyle w:val="ListBullet"/>
                    <w:contextualSpacing w:val="0"/>
                  </w:pPr>
                  <w:r w:rsidRPr="00970D0A">
                    <w:rPr>
                      <w:b/>
                      <w:bCs/>
                    </w:rPr>
                    <w:t>Virtualization</w:t>
                  </w:r>
                  <w:r w:rsidRPr="00970D0A">
                    <w:t xml:space="preserve">: Hyper-V and VMware (Configuring </w:t>
                  </w:r>
                  <w:proofErr w:type="spellStart"/>
                  <w:r w:rsidRPr="00970D0A">
                    <w:t>ESXi</w:t>
                  </w:r>
                  <w:proofErr w:type="spellEnd"/>
                  <w:r w:rsidRPr="00970D0A">
                    <w:t xml:space="preserve"> and vCenter).</w:t>
                  </w:r>
                </w:p>
                <w:p w14:paraId="0BD582FB" w14:textId="26A6285F" w:rsidR="00DA3401" w:rsidRPr="006E1507" w:rsidRDefault="00DA3401" w:rsidP="00DA3401">
                  <w:pPr>
                    <w:pStyle w:val="ListBullet"/>
                    <w:contextualSpacing w:val="0"/>
                  </w:pPr>
                  <w:r w:rsidRPr="00DA3401">
                    <w:rPr>
                      <w:b/>
                      <w:bCs/>
                    </w:rPr>
                    <w:t>Physical Platforms</w:t>
                  </w:r>
                  <w:r>
                    <w:t>: Worked on configuration, management and troubleshooting of Physical</w:t>
                  </w:r>
                  <w:r w:rsidR="001904FA">
                    <w:t xml:space="preserve"> </w:t>
                  </w:r>
                  <w:r>
                    <w:t>Rack Server (</w:t>
                  </w:r>
                  <w:r w:rsidRPr="00094234">
                    <w:t xml:space="preserve">Dell Power Edge Sc1430, Dell Power Edge 1900 &amp; IBM eServer </w:t>
                  </w:r>
                  <w:proofErr w:type="spellStart"/>
                  <w:r w:rsidRPr="00094234">
                    <w:t>xSeries</w:t>
                  </w:r>
                  <w:proofErr w:type="spellEnd"/>
                  <w:r w:rsidRPr="00094234">
                    <w:t xml:space="preserve"> 225</w:t>
                  </w:r>
                  <w:r>
                    <w:t>).</w:t>
                  </w:r>
                </w:p>
                <w:p w14:paraId="7CEB44BA" w14:textId="77777777" w:rsidR="00052489" w:rsidRDefault="00052489" w:rsidP="00052489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  <w:p w14:paraId="5B85B639" w14:textId="2144D5CD" w:rsidR="00052489" w:rsidRDefault="00504D99" w:rsidP="00052489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  <w:r w:rsidRPr="00504D99">
                    <w:rPr>
                      <w:rFonts w:eastAsiaTheme="majorEastAsia" w:cstheme="majorBidi"/>
                      <w:b/>
                      <w:caps/>
                      <w:color w:val="1D824C" w:themeColor="accent1"/>
                      <w:sz w:val="26"/>
                      <w:szCs w:val="26"/>
                    </w:rPr>
                    <w:t>CERTIFICATION</w:t>
                  </w:r>
                  <w:r>
                    <w:rPr>
                      <w:rFonts w:eastAsiaTheme="majorEastAsia" w:cstheme="majorBidi"/>
                      <w:b/>
                      <w:caps/>
                      <w:color w:val="1D824C" w:themeColor="accent1"/>
                      <w:sz w:val="26"/>
                      <w:szCs w:val="26"/>
                    </w:rPr>
                    <w:t>s</w:t>
                  </w:r>
                </w:p>
                <w:p w14:paraId="7A5C21C8" w14:textId="247D48F5" w:rsidR="00052489" w:rsidRDefault="00504D99" w:rsidP="00052489">
                  <w:pPr>
                    <w:pStyle w:val="ListBullet"/>
                  </w:pPr>
                  <w:r>
                    <w:t>Microsoft Azure Fundamentals AZ-900</w:t>
                  </w:r>
                </w:p>
                <w:p w14:paraId="1ACF8C9D" w14:textId="6BF7B2A9" w:rsidR="00504D99" w:rsidRDefault="00504D99" w:rsidP="00504D99">
                  <w:pPr>
                    <w:pStyle w:val="ListBullet"/>
                  </w:pPr>
                  <w:r>
                    <w:t>VMware Certified Associate – Data Center Virtualization (VCA-DCV).</w:t>
                  </w:r>
                </w:p>
                <w:p w14:paraId="37F4CDF7" w14:textId="7D68B591" w:rsidR="00504D99" w:rsidRDefault="00504D99" w:rsidP="00504D99">
                  <w:pPr>
                    <w:pStyle w:val="ListBullet"/>
                  </w:pPr>
                  <w:r>
                    <w:t>Microsoft Certified System Administrator (MCSA) on Windows Server 2003.</w:t>
                  </w:r>
                </w:p>
                <w:p w14:paraId="7D605179" w14:textId="2B069E54" w:rsidR="00504D99" w:rsidRDefault="00504D99" w:rsidP="00504D99">
                  <w:pPr>
                    <w:pStyle w:val="ListBullet"/>
                  </w:pPr>
                  <w:r>
                    <w:t>Microsoft Certified Technology Specialist (MCTS) on Microsoft Exchange Server 2007.</w:t>
                  </w:r>
                </w:p>
                <w:p w14:paraId="6FD7C1EF" w14:textId="66E1BEC4" w:rsidR="00504D99" w:rsidRDefault="00504D99" w:rsidP="00504D99">
                  <w:pPr>
                    <w:pStyle w:val="ListBullet"/>
                  </w:pPr>
                  <w:r>
                    <w:t>Microsoft Certified Professional (MCP 2.0) on Windows Server 2003.</w:t>
                  </w:r>
                </w:p>
                <w:p w14:paraId="5BCD84F5" w14:textId="032578DD" w:rsidR="00052489" w:rsidRPr="00CF1A49" w:rsidRDefault="00052489" w:rsidP="00052489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</w:tc>
            </w:tr>
          </w:tbl>
          <w:p w14:paraId="6AB7C5B6" w14:textId="77777777" w:rsidR="00052489" w:rsidRDefault="00052489" w:rsidP="00052489">
            <w:pPr>
              <w:rPr>
                <w:rFonts w:eastAsiaTheme="majorEastAsia" w:cstheme="majorBidi"/>
                <w:b/>
                <w:caps/>
                <w:szCs w:val="24"/>
              </w:rPr>
            </w:pPr>
          </w:p>
          <w:p w14:paraId="54C39D03" w14:textId="77777777" w:rsidR="00A82606" w:rsidRDefault="00A82606" w:rsidP="00A82606">
            <w:pPr>
              <w:rPr>
                <w:rFonts w:eastAsiaTheme="majorEastAsia" w:cstheme="majorBidi"/>
                <w:b/>
                <w:caps/>
                <w:szCs w:val="24"/>
              </w:rPr>
            </w:pPr>
          </w:p>
          <w:p w14:paraId="6F6B61EA" w14:textId="77777777" w:rsidR="006D71E7" w:rsidRDefault="00000000" w:rsidP="006D71E7">
            <w:pPr>
              <w:pStyle w:val="Heading1"/>
            </w:pPr>
            <w:sdt>
              <w:sdtPr>
                <w:alias w:val="Experience:"/>
                <w:tag w:val="Experience:"/>
                <w:id w:val="-1983300934"/>
                <w:placeholder>
                  <w:docPart w:val="9C1CD873F950442EB8475CC7D60B4FAC"/>
                </w:placeholder>
                <w:temporary/>
                <w:showingPlcHdr/>
                <w15:appearance w15:val="hidden"/>
              </w:sdtPr>
              <w:sdtContent>
                <w:r w:rsidR="006D71E7" w:rsidRPr="00CF1A49">
                  <w:t>Experience</w:t>
                </w:r>
              </w:sdtContent>
            </w:sdt>
          </w:p>
          <w:tbl>
            <w:tblPr>
              <w:tblStyle w:val="TableGrid"/>
              <w:tblW w:w="9552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52"/>
            </w:tblGrid>
            <w:tr w:rsidR="006D71E7" w:rsidRPr="00CF1A49" w14:paraId="0B1AB0EB" w14:textId="77777777" w:rsidTr="0088505E">
              <w:trPr>
                <w:trHeight w:val="12049"/>
              </w:trPr>
              <w:tc>
                <w:tcPr>
                  <w:tcW w:w="9552" w:type="dxa"/>
                </w:tcPr>
                <w:p w14:paraId="05984872" w14:textId="77777777" w:rsidR="006D71E7" w:rsidRPr="00CF1A49" w:rsidRDefault="006D71E7" w:rsidP="006D71E7">
                  <w:pPr>
                    <w:pStyle w:val="Heading3"/>
                    <w:contextualSpacing w:val="0"/>
                  </w:pPr>
                  <w:r>
                    <w:t>Nov 2023</w:t>
                  </w:r>
                  <w:r w:rsidRPr="00CF1A49">
                    <w:t xml:space="preserve"> – </w:t>
                  </w:r>
                  <w:r w:rsidRPr="001904FA">
                    <w:t>FEB 2025 [1 YEAR 3 MONTHS]</w:t>
                  </w:r>
                </w:p>
                <w:p w14:paraId="3E1FE966" w14:textId="77777777" w:rsidR="006D71E7" w:rsidRDefault="006D71E7" w:rsidP="006D71E7">
                  <w:pPr>
                    <w:pStyle w:val="Heading2"/>
                    <w:contextualSpacing w:val="0"/>
                    <w:rPr>
                      <w:rStyle w:val="SubtleReference"/>
                    </w:rPr>
                  </w:pPr>
                  <w:r w:rsidRPr="00AA4C9B">
                    <w:t>Azure Technical Lead</w:t>
                  </w:r>
                  <w:r w:rsidRPr="00CF1A49">
                    <w:t xml:space="preserve">, </w:t>
                  </w:r>
                  <w:r w:rsidRPr="00AA4C9B">
                    <w:rPr>
                      <w:rStyle w:val="SubtleReference"/>
                    </w:rPr>
                    <w:t>Web Synergies (India) Private Limited</w:t>
                  </w:r>
                </w:p>
                <w:p w14:paraId="4C5BA6D3" w14:textId="77777777" w:rsidR="006D71E7" w:rsidRPr="00BA6F3C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Led semi-weekly standup calls to ensure smooth coordination and project updates.</w:t>
                  </w:r>
                </w:p>
                <w:p w14:paraId="731BBBC6" w14:textId="77777777" w:rsidR="006D71E7" w:rsidRPr="00BA6F3C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Handled client escalation calls, resolving technical challenges and ensuring customer satisfaction.</w:t>
                  </w:r>
                </w:p>
                <w:p w14:paraId="09FF93F1" w14:textId="77777777" w:rsidR="006D71E7" w:rsidRPr="00BA6F3C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Managed production and test infrastructure environments, including virtual machines, storage accounts, resource groups, and networking.</w:t>
                  </w:r>
                </w:p>
                <w:p w14:paraId="2CDB4584" w14:textId="77777777" w:rsidR="006D71E7" w:rsidRPr="00BA6F3C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Oversaw infrastructure lifecycle management, ensuring efficient utilization until end-of-life.</w:t>
                  </w:r>
                </w:p>
                <w:p w14:paraId="73069EEF" w14:textId="77777777" w:rsidR="006D71E7" w:rsidRPr="00BA6F3C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Analyzed and presented monthly Azure cost reports to leadership for optimization and budget planning.</w:t>
                  </w:r>
                </w:p>
                <w:p w14:paraId="600C29B0" w14:textId="77777777" w:rsidR="006D71E7" w:rsidRPr="00BA6F3C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Experienced in managing epics, feature requests, and tasks within Azure Boards to drive project success.</w:t>
                  </w:r>
                </w:p>
                <w:p w14:paraId="4DA8304F" w14:textId="77777777" w:rsidR="006D71E7" w:rsidRPr="00BA6F3C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Supervised monthly patching activities, ensuring compliance and operational stability.</w:t>
                  </w:r>
                </w:p>
                <w:p w14:paraId="48522BB4" w14:textId="77777777" w:rsidR="006D71E7" w:rsidRPr="00BA6F3C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Implemented patch management strategies for production servers using Azure Update Management.</w:t>
                  </w:r>
                </w:p>
                <w:p w14:paraId="13636C8A" w14:textId="77777777" w:rsidR="006D71E7" w:rsidRPr="00BA6F3C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Maintained security hygiene for all Azure virtual machines, ensuring adherence to best practices.</w:t>
                  </w:r>
                </w:p>
                <w:p w14:paraId="68479CEF" w14:textId="77777777" w:rsidR="006D71E7" w:rsidRDefault="006D71E7" w:rsidP="006D71E7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/>
                  </w:pPr>
                  <w:r w:rsidRPr="00BA6F3C">
                    <w:t>Provided ongoing management and support for infrastructure, optimizing performance and reliability.</w:t>
                  </w:r>
                </w:p>
                <w:p w14:paraId="1E5C5C83" w14:textId="77777777" w:rsidR="006D71E7" w:rsidRDefault="006D71E7" w:rsidP="006D71E7">
                  <w:pPr>
                    <w:pStyle w:val="Heading3"/>
                    <w:contextualSpacing w:val="0"/>
                  </w:pPr>
                </w:p>
                <w:p w14:paraId="5855BF57" w14:textId="77777777" w:rsidR="006D71E7" w:rsidRDefault="006D71E7" w:rsidP="006D71E7">
                  <w:pPr>
                    <w:pStyle w:val="Heading3"/>
                    <w:contextualSpacing w:val="0"/>
                  </w:pPr>
                </w:p>
                <w:p w14:paraId="6C9A5DD2" w14:textId="77777777" w:rsidR="006D71E7" w:rsidRPr="00CF1A49" w:rsidRDefault="006D71E7" w:rsidP="006D71E7">
                  <w:pPr>
                    <w:pStyle w:val="Heading3"/>
                    <w:contextualSpacing w:val="0"/>
                  </w:pPr>
                  <w:r>
                    <w:t>mar 2017</w:t>
                  </w:r>
                  <w:r w:rsidRPr="00CF1A49">
                    <w:t xml:space="preserve"> – </w:t>
                  </w:r>
                  <w:r>
                    <w:t>Sept 2023 [6 years 6 MONTHS]</w:t>
                  </w:r>
                </w:p>
                <w:p w14:paraId="790E2CBC" w14:textId="77777777" w:rsidR="006D71E7" w:rsidRPr="00CF1A49" w:rsidRDefault="006D71E7" w:rsidP="006D71E7">
                  <w:pPr>
                    <w:pStyle w:val="Heading2"/>
                    <w:contextualSpacing w:val="0"/>
                  </w:pPr>
                  <w:r w:rsidRPr="009528E7">
                    <w:t>Specialist - System Management</w:t>
                  </w:r>
                  <w:r w:rsidRPr="00CF1A49">
                    <w:t xml:space="preserve">, </w:t>
                  </w:r>
                  <w:r>
                    <w:rPr>
                      <w:rStyle w:val="SubtleReference"/>
                    </w:rPr>
                    <w:t>ltimindtree ltd</w:t>
                  </w:r>
                </w:p>
                <w:p w14:paraId="2FD7146B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  <w:p w14:paraId="69372AE7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Facilitated sync-up calls, change request (CR) discussions, standup meetings, sprint planning, and retrospectives with stakeholders.</w:t>
                  </w:r>
                </w:p>
                <w:p w14:paraId="0475DE8D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Managed team availability through effective rostering and scheduling.</w:t>
                  </w:r>
                </w:p>
                <w:p w14:paraId="38E779A6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proofErr w:type="spellStart"/>
                  <w:r w:rsidRPr="00BA6F3C">
                    <w:t>Analysed</w:t>
                  </w:r>
                  <w:proofErr w:type="spellEnd"/>
                  <w:r w:rsidRPr="006C0D60">
                    <w:t xml:space="preserve"> and presented monthly Azure cost reports to leadership for optimization.</w:t>
                  </w:r>
                </w:p>
                <w:p w14:paraId="2332B883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Oversaw Azure Boards, handling epics, feature requests, and task management.</w:t>
                  </w:r>
                </w:p>
                <w:p w14:paraId="6BDD3FF2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Deployed and maintained infrastructure (</w:t>
                  </w:r>
                  <w:r w:rsidRPr="00BA6F3C">
                    <w:t xml:space="preserve">like </w:t>
                  </w:r>
                  <w:r w:rsidRPr="006C0D60">
                    <w:t>VMs, VMSS, Web Apps, SQL Databases) across DEV, Test, UAT, and Production</w:t>
                  </w:r>
                  <w:r w:rsidRPr="00BA6F3C">
                    <w:t xml:space="preserve"> </w:t>
                  </w:r>
                  <w:r w:rsidRPr="006C0D60">
                    <w:t>environments using Bicep/ARM templates.</w:t>
                  </w:r>
                </w:p>
                <w:p w14:paraId="21EB1642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Created and updated Bicep/ARM templates for scalable infrastructure provisioning.</w:t>
                  </w:r>
                </w:p>
                <w:p w14:paraId="52C1B8D1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Implemented CI/CD pipelines, deploying applications to AKS (Kubernetes) via Azure DevOps.</w:t>
                  </w:r>
                </w:p>
                <w:p w14:paraId="6CDC17C5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Configured and optimized Azure VMs and VM Scale Sets, ensuring high availability</w:t>
                  </w:r>
                  <w:r w:rsidRPr="00BA6F3C">
                    <w:t xml:space="preserve"> </w:t>
                  </w:r>
                  <w:r w:rsidRPr="006C0D60">
                    <w:t>(Availability Zones/Sets).</w:t>
                  </w:r>
                </w:p>
                <w:p w14:paraId="5288C558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 xml:space="preserve">Managed Azure networking, including </w:t>
                  </w:r>
                  <w:proofErr w:type="spellStart"/>
                  <w:r w:rsidRPr="006C0D60">
                    <w:t>VNets</w:t>
                  </w:r>
                  <w:proofErr w:type="spellEnd"/>
                  <w:r w:rsidRPr="006C0D60">
                    <w:t>, subnets, peering, NSGs, firewalls, and load balancing solutions.</w:t>
                  </w:r>
                </w:p>
                <w:p w14:paraId="6407A6A5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Automated cloud and server operations with PowerShell scripting.</w:t>
                  </w:r>
                </w:p>
                <w:p w14:paraId="1490F471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Implemented and managed Azure AD Privileged Identity Management (PIM) for enhanced security.</w:t>
                  </w:r>
                </w:p>
                <w:p w14:paraId="17FE4721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lastRenderedPageBreak/>
                    <w:t>Strengthened security policies, applying resource locks, storage account firewalls, and disk encryption.</w:t>
                  </w:r>
                </w:p>
                <w:p w14:paraId="10FB79AF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Oversaw patch management for production servers using Azure Update Management (Automation Account/Log Analytics).</w:t>
                  </w:r>
                </w:p>
                <w:p w14:paraId="1A77E6FF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Managed cloud identities and RBAC, including custom role creation, access control at various levels, and policy enforcement.</w:t>
                  </w:r>
                </w:p>
                <w:p w14:paraId="04E595DD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Led proof-of-concepts (</w:t>
                  </w:r>
                  <w:proofErr w:type="spellStart"/>
                  <w:r w:rsidRPr="006C0D60">
                    <w:t>PoCs</w:t>
                  </w:r>
                  <w:proofErr w:type="spellEnd"/>
                  <w:r w:rsidRPr="006C0D60">
                    <w:t>) for new infrastructure builds and collaborated with developers, SMEs, and stakeholders to refine solutions.</w:t>
                  </w:r>
                </w:p>
                <w:p w14:paraId="76B2EEDD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Developed automation tools using PowerShell, Azure CLI, Terraform, and ARM templates.</w:t>
                  </w:r>
                </w:p>
                <w:p w14:paraId="49827B3D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Handled VM backup and restoration processes for business continuity.</w:t>
                  </w:r>
                </w:p>
                <w:p w14:paraId="2DBE9CD1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Worked across multiple Azure services, including Virtual Machines, AKS, VM Scale Sets, IAM, VNETs, Subnets, NSGs, Firewalls, Storage, SQL, Recovery Services, Log Analytics, Key Vaults, Azure Monitor, and Cost Management.</w:t>
                  </w:r>
                </w:p>
                <w:p w14:paraId="0492C69C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Owned technical issue resolution, engaging multiple teams until production problems were resolved.</w:t>
                  </w:r>
                </w:p>
                <w:p w14:paraId="0DDA097E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Ensured security hygiene for Windows and Linux machines, maintaining compliance standards.</w:t>
                  </w:r>
                </w:p>
                <w:p w14:paraId="00AAF0CF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  <w:ind w:left="360"/>
                  </w:pPr>
                </w:p>
                <w:p w14:paraId="38E4D3FF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  <w:p w14:paraId="3DA5AA37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  <w:p w14:paraId="177FD75A" w14:textId="77777777" w:rsidR="006D71E7" w:rsidRPr="00CF1A49" w:rsidRDefault="006D71E7" w:rsidP="006D71E7">
                  <w:pPr>
                    <w:pStyle w:val="Heading3"/>
                    <w:contextualSpacing w:val="0"/>
                  </w:pPr>
                  <w:r>
                    <w:t>august 2014</w:t>
                  </w:r>
                  <w:r w:rsidRPr="00CF1A49">
                    <w:t xml:space="preserve"> – </w:t>
                  </w:r>
                  <w:r>
                    <w:t>feb 2017 [2 years 6 months]</w:t>
                  </w:r>
                </w:p>
                <w:p w14:paraId="1E75433B" w14:textId="77777777" w:rsidR="006D71E7" w:rsidRPr="00CF1A49" w:rsidRDefault="006D71E7" w:rsidP="006D71E7">
                  <w:pPr>
                    <w:pStyle w:val="Heading2"/>
                    <w:contextualSpacing w:val="0"/>
                  </w:pPr>
                  <w:r>
                    <w:t>system administrator</w:t>
                  </w:r>
                  <w:r w:rsidRPr="00CF1A49">
                    <w:t xml:space="preserve">, </w:t>
                  </w:r>
                  <w:r>
                    <w:rPr>
                      <w:rStyle w:val="SubtleReference"/>
                    </w:rPr>
                    <w:t>the digital group infotech pvt ltd</w:t>
                  </w:r>
                </w:p>
                <w:p w14:paraId="13A0F65E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</w:pPr>
                  <w:r w:rsidRPr="006C0D60">
                    <w:t>Dedicated IT professional with experience in team leadership, system management, and problem-solving. Skilled at keeping operations running smoothly, ensuring supporting team to work efficiently</w:t>
                  </w:r>
                  <w:r>
                    <w:t>.</w:t>
                  </w:r>
                </w:p>
                <w:p w14:paraId="21183603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  <w:p w14:paraId="38DCDDF8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Led a team of six engineers, overseeing daily operations and technical troubleshooting.</w:t>
                  </w:r>
                </w:p>
                <w:p w14:paraId="0C3C3482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Managed branch-wide server infrastructure, network administration, and office desktop environment.</w:t>
                  </w:r>
                </w:p>
                <w:p w14:paraId="7CB728A7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Administered Active Directory, handling user accounts, organizational units (OUs), groups, and Group Policy management.</w:t>
                  </w:r>
                </w:p>
                <w:p w14:paraId="199F8F2C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Configured and maintained DNS and DHCP servers for efficient network operations.</w:t>
                  </w:r>
                </w:p>
                <w:p w14:paraId="1944523E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Oversaw backup and restore procedures, utilizing tape drives to ensure data integrity.</w:t>
                  </w:r>
                </w:p>
                <w:p w14:paraId="6D13E465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Implemented patch management strategies, applying updates via WSUS Server.</w:t>
                  </w:r>
                </w:p>
                <w:p w14:paraId="2F2DE8A9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Managed Websense Firewall, creating and maintaining categories, policies, filters, and exceptions.</w:t>
                  </w:r>
                </w:p>
                <w:p w14:paraId="0F435983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Administered AppRiver email services, managing user accounts and mailboxes.</w:t>
                  </w:r>
                </w:p>
                <w:p w14:paraId="25CDC052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Maintained Hyper-V infrastructure, provisioning and managing virtual machines.</w:t>
                  </w:r>
                </w:p>
                <w:p w14:paraId="6157D970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Created and maintained VM snapshots for efficient rollback and disaster recovery.</w:t>
                  </w:r>
                </w:p>
                <w:p w14:paraId="023D7AC1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 xml:space="preserve">Monitored server performance using ManageEngine </w:t>
                  </w:r>
                  <w:proofErr w:type="spellStart"/>
                  <w:r>
                    <w:t>OpManager</w:t>
                  </w:r>
                  <w:proofErr w:type="spellEnd"/>
                  <w:r>
                    <w:t xml:space="preserve"> to ensure optimal uptime.</w:t>
                  </w:r>
                </w:p>
                <w:p w14:paraId="0B9AE228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Managed multiple server environments, including File, Print, Database, Web, and Linux servers.</w:t>
                  </w:r>
                </w:p>
                <w:p w14:paraId="4FE2DA2C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Installed and configured Windows Server OS (2008, 2012) and Linux distributions (RHEL, CentOS, Ubuntu).</w:t>
                  </w:r>
                </w:p>
                <w:p w14:paraId="4CD898F3" w14:textId="77777777" w:rsidR="006D71E7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Deployed applications and services, including IIS, MS SQL, FTP, and Active Directory Lightweight Directory Services (AD LDS).</w:t>
                  </w:r>
                </w:p>
                <w:p w14:paraId="2C707E11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  <w:p w14:paraId="72A11934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  <w:p w14:paraId="2950E796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  <w:p w14:paraId="1FD13D89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  <w:p w14:paraId="393274A8" w14:textId="77777777" w:rsidR="006D71E7" w:rsidRPr="00CF1A49" w:rsidRDefault="006D71E7" w:rsidP="006D71E7">
                  <w:pPr>
                    <w:pStyle w:val="Heading3"/>
                    <w:contextualSpacing w:val="0"/>
                  </w:pPr>
                  <w:r>
                    <w:t>july 2013</w:t>
                  </w:r>
                  <w:r w:rsidRPr="00CF1A49">
                    <w:t xml:space="preserve"> – </w:t>
                  </w:r>
                  <w:r>
                    <w:t>feb 2014 [7 Months]</w:t>
                  </w:r>
                </w:p>
                <w:p w14:paraId="5FB21A3C" w14:textId="77777777" w:rsidR="006D71E7" w:rsidRDefault="006D71E7" w:rsidP="006D71E7">
                  <w:pPr>
                    <w:pStyle w:val="Heading2"/>
                    <w:contextualSpacing w:val="0"/>
                    <w:rPr>
                      <w:rStyle w:val="SubtleReference"/>
                    </w:rPr>
                  </w:pPr>
                  <w:r>
                    <w:t>associate consultant</w:t>
                  </w:r>
                  <w:r w:rsidRPr="00CF1A49">
                    <w:t xml:space="preserve">, </w:t>
                  </w:r>
                  <w:r>
                    <w:rPr>
                      <w:rStyle w:val="SubtleReference"/>
                    </w:rPr>
                    <w:t>netcout it technology</w:t>
                  </w:r>
                </w:p>
                <w:p w14:paraId="4EA55B65" w14:textId="77777777" w:rsidR="006D71E7" w:rsidRPr="00051DBE" w:rsidRDefault="006D71E7" w:rsidP="006D71E7">
                  <w:pPr>
                    <w:pStyle w:val="Heading2"/>
                    <w:contextualSpacing w:val="0"/>
                    <w:rPr>
                      <w:rStyle w:val="SubtleReference"/>
                      <w:bCs/>
                    </w:rPr>
                  </w:pPr>
                  <w:r w:rsidRPr="00051DBE">
                    <w:rPr>
                      <w:rStyle w:val="SubtleReference"/>
                      <w:bCs/>
                    </w:rPr>
                    <w:t>client: polaris financial technologies</w:t>
                  </w:r>
                </w:p>
                <w:p w14:paraId="38B0053D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  <w:p w14:paraId="53C5BCF1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Managed a fleet of 300+ servers, including virtual machines, ensuring optimal performance and uptime.</w:t>
                  </w:r>
                </w:p>
                <w:p w14:paraId="63EE43D6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Worked across both Windows and Linux server environments, handling deployments and administration.</w:t>
                  </w:r>
                </w:p>
                <w:p w14:paraId="46AD6439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>
                    <w:t>I</w:t>
                  </w:r>
                  <w:r w:rsidRPr="006C0D60">
                    <w:t>mplemented patch management for servers using WSUS to maintain security and compliance.</w:t>
                  </w:r>
                </w:p>
                <w:p w14:paraId="04EAC5BD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Provisioned new virtual machines via VMware, streamlining infrastructure expansion.</w:t>
                  </w:r>
                </w:p>
                <w:p w14:paraId="3DB08DC5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Created and maintained VM snapshots for backup and disaster recovery purposes.</w:t>
                  </w:r>
                </w:p>
                <w:p w14:paraId="393B9B8E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Configured VMFS datastores, utilizing LUNs assigned by the SAN team for efficient storage management.</w:t>
                  </w:r>
                </w:p>
                <w:p w14:paraId="3ECB5A06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Developed and managed VMware VM templates to facilitate rapid provisioning.</w:t>
                  </w:r>
                </w:p>
                <w:p w14:paraId="1A495DF1" w14:textId="77777777" w:rsidR="006D71E7" w:rsidRPr="006C0D60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6C0D60">
                    <w:t>Monitored server health and performance using Nagios, ensuring proactive issue resolution.</w:t>
                  </w:r>
                </w:p>
                <w:p w14:paraId="0BA59E27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  <w:p w14:paraId="6BB0E919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  <w:ind w:left="360"/>
                  </w:pPr>
                </w:p>
                <w:p w14:paraId="7CEB675A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  <w:p w14:paraId="6DE8F0E3" w14:textId="77777777" w:rsidR="006D71E7" w:rsidRPr="00CF1A49" w:rsidRDefault="006D71E7" w:rsidP="006D71E7">
                  <w:pPr>
                    <w:pStyle w:val="Heading3"/>
                    <w:contextualSpacing w:val="0"/>
                  </w:pPr>
                  <w:r>
                    <w:t>june 2010</w:t>
                  </w:r>
                  <w:r w:rsidRPr="00CF1A49">
                    <w:t xml:space="preserve"> – </w:t>
                  </w:r>
                  <w:r>
                    <w:t>july 2013 [3+ years]</w:t>
                  </w:r>
                </w:p>
                <w:p w14:paraId="1C6E24C9" w14:textId="77777777" w:rsidR="006D71E7" w:rsidRPr="00CF1A49" w:rsidRDefault="006D71E7" w:rsidP="006D71E7">
                  <w:pPr>
                    <w:pStyle w:val="Heading2"/>
                    <w:contextualSpacing w:val="0"/>
                  </w:pPr>
                  <w:r>
                    <w:t>associate analyst</w:t>
                  </w:r>
                  <w:r w:rsidRPr="00CF1A49">
                    <w:t xml:space="preserve">, </w:t>
                  </w:r>
                  <w:r w:rsidRPr="00DC244E">
                    <w:rPr>
                      <w:rStyle w:val="SubtleReference"/>
                    </w:rPr>
                    <w:t>The Walt Disney Company</w:t>
                  </w:r>
                </w:p>
                <w:p w14:paraId="4885F149" w14:textId="77777777" w:rsidR="006D71E7" w:rsidRDefault="006D71E7" w:rsidP="006D71E7">
                  <w:pPr>
                    <w:pStyle w:val="ListBullet"/>
                    <w:numPr>
                      <w:ilvl w:val="0"/>
                      <w:numId w:val="0"/>
                    </w:numPr>
                  </w:pPr>
                </w:p>
                <w:p w14:paraId="5586552F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Managed over 100+ physical servers, including HP, Dell, and IBM 1U/2U servers, along with office desktop infrastructure.</w:t>
                  </w:r>
                </w:p>
                <w:p w14:paraId="1D7ED9D9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Handled office desktop, network, and storage equipment management, ensuring smooth operations.</w:t>
                  </w:r>
                </w:p>
                <w:p w14:paraId="26781148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Worked across Windows 7, Windows Server 2003, Windows Server 2008, and Linux environments.</w:t>
                  </w:r>
                </w:p>
                <w:p w14:paraId="673BBA84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 xml:space="preserve">Diagnosed and resolved hardware issues for Dell PowerEdge, IBM eServer </w:t>
                  </w:r>
                  <w:proofErr w:type="spellStart"/>
                  <w:r w:rsidRPr="00BA6F3C">
                    <w:t>xSeries</w:t>
                  </w:r>
                  <w:proofErr w:type="spellEnd"/>
                  <w:r w:rsidRPr="00BA6F3C">
                    <w:t>, and various desktop/laptop brands (HP, Dell, Lenovo, assembled systems).</w:t>
                  </w:r>
                </w:p>
                <w:p w14:paraId="796F3F1A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Administered Active Directory, managing users, organizational units (OUs), groups, and Group Policy configurations.</w:t>
                  </w:r>
                </w:p>
                <w:p w14:paraId="3BD4D0E4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Managed email accounts and mailbox sizes in Google Apps for efficient communication.</w:t>
                  </w:r>
                </w:p>
                <w:p w14:paraId="6E5E8BD3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Performed backup and restore operations, ensuring data integrity and patch management via WSUS Server.</w:t>
                  </w:r>
                </w:p>
                <w:p w14:paraId="3C27050E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Created and maintained shared storage and permission settings in Iomega NAS Drive.</w:t>
                  </w:r>
                </w:p>
                <w:p w14:paraId="3FF9B70A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Provisioned virtual machines using VMware for scalability and efficient resource allocation.</w:t>
                  </w:r>
                </w:p>
                <w:p w14:paraId="69EFC303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Configured and maintained firewalls, including FortiGate and Kerio, managing URL filtering policies and NAT rules.</w:t>
                  </w:r>
                </w:p>
                <w:p w14:paraId="2E1935C3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 xml:space="preserve">Monitored server performance using </w:t>
                  </w:r>
                  <w:proofErr w:type="spellStart"/>
                  <w:r w:rsidRPr="00BA6F3C">
                    <w:t>ServersCheck</w:t>
                  </w:r>
                  <w:proofErr w:type="spellEnd"/>
                  <w:r w:rsidRPr="00BA6F3C">
                    <w:t>, ensuring proactive issue resolution.</w:t>
                  </w:r>
                </w:p>
                <w:p w14:paraId="1830545B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Troubleshot server, network, desktop, and NAS drive-related issues to maintain system stability.</w:t>
                  </w:r>
                </w:p>
                <w:p w14:paraId="1120EAB9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Led new infrastructure implementations, optimizing IT environments to meet business needs.</w:t>
                  </w:r>
                </w:p>
                <w:p w14:paraId="36D96F82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t>Provided remote support to out stationed users via TeamViewer, ensuring seamless IT assistance.</w:t>
                  </w:r>
                </w:p>
                <w:p w14:paraId="4E979FD3" w14:textId="77777777" w:rsidR="006D71E7" w:rsidRPr="00BA6F3C" w:rsidRDefault="006D71E7" w:rsidP="006D71E7">
                  <w:pPr>
                    <w:pStyle w:val="ListBullet"/>
                    <w:numPr>
                      <w:ilvl w:val="0"/>
                      <w:numId w:val="24"/>
                    </w:numPr>
                  </w:pPr>
                  <w:r w:rsidRPr="00BA6F3C">
                    <w:lastRenderedPageBreak/>
                    <w:t>Maintained inventory records, tracking desktops, servers, network devices, and hardware peripherals for efficient asset management.</w:t>
                  </w:r>
                </w:p>
                <w:p w14:paraId="6FCC4908" w14:textId="77777777" w:rsidR="006D71E7" w:rsidRPr="00CF1A49" w:rsidRDefault="006D71E7" w:rsidP="006D71E7"/>
              </w:tc>
            </w:tr>
          </w:tbl>
          <w:p w14:paraId="7662B505" w14:textId="6324C595" w:rsidR="006D71E7" w:rsidRPr="00052489" w:rsidRDefault="006D71E7" w:rsidP="00A82606">
            <w:pPr>
              <w:rPr>
                <w:rFonts w:eastAsiaTheme="majorEastAsia" w:cstheme="majorBidi"/>
                <w:b/>
                <w:caps/>
                <w:szCs w:val="24"/>
              </w:rPr>
            </w:pPr>
          </w:p>
        </w:tc>
      </w:tr>
    </w:tbl>
    <w:p w14:paraId="4568F496" w14:textId="77777777" w:rsidR="006D71E7" w:rsidRDefault="006D71E7" w:rsidP="004E01EB">
      <w:pPr>
        <w:pStyle w:val="Heading1"/>
      </w:pPr>
    </w:p>
    <w:p w14:paraId="70D84DF8" w14:textId="77777777" w:rsidR="006D71E7" w:rsidRPr="00CF1A49" w:rsidRDefault="006D71E7" w:rsidP="004E01EB">
      <w:pPr>
        <w:pStyle w:val="Heading1"/>
      </w:pPr>
    </w:p>
    <w:sdt>
      <w:sdtPr>
        <w:alias w:val="Education:"/>
        <w:tag w:val="Education:"/>
        <w:id w:val="-1908763273"/>
        <w:placeholder>
          <w:docPart w:val="FF8988907A1E4D7F820B95EE2475F5A2"/>
        </w:placeholder>
        <w:temporary/>
        <w:showingPlcHdr/>
        <w15:appearance w15:val="hidden"/>
      </w:sdtPr>
      <w:sdtContent>
        <w:p w14:paraId="379BF5E1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755FD0DC" w14:textId="77777777" w:rsidTr="00910289">
        <w:tc>
          <w:tcPr>
            <w:tcW w:w="9290" w:type="dxa"/>
          </w:tcPr>
          <w:p w14:paraId="75348FBA" w14:textId="60F709F6" w:rsidR="001D0BF1" w:rsidRPr="00CF1A49" w:rsidRDefault="00910289" w:rsidP="001D0BF1">
            <w:pPr>
              <w:pStyle w:val="Heading3"/>
              <w:contextualSpacing w:val="0"/>
            </w:pPr>
            <w:r>
              <w:t>mar</w:t>
            </w:r>
            <w:r w:rsidR="001D0BF1" w:rsidRPr="00CF1A49">
              <w:t xml:space="preserve"> </w:t>
            </w:r>
            <w:r>
              <w:t>2013</w:t>
            </w:r>
          </w:p>
          <w:p w14:paraId="0E4B2F3C" w14:textId="0BC8CC41" w:rsidR="007538DC" w:rsidRPr="00CF1A49" w:rsidRDefault="006304A8" w:rsidP="006304A8">
            <w:pPr>
              <w:pStyle w:val="Heading2"/>
              <w:contextualSpacing w:val="0"/>
            </w:pPr>
            <w:r>
              <w:t>b.sc. - it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vinayaka mission university</w:t>
            </w:r>
          </w:p>
        </w:tc>
      </w:tr>
    </w:tbl>
    <w:p w14:paraId="79E62725" w14:textId="20C2C1CE" w:rsidR="00B51D1B" w:rsidRPr="006E1507" w:rsidRDefault="00B51D1B" w:rsidP="0042770F"/>
    <w:sectPr w:rsidR="00B51D1B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A9661" w14:textId="77777777" w:rsidR="00BA0CF0" w:rsidRDefault="00BA0CF0" w:rsidP="0068194B">
      <w:r>
        <w:separator/>
      </w:r>
    </w:p>
    <w:p w14:paraId="4AB7FB14" w14:textId="77777777" w:rsidR="00BA0CF0" w:rsidRDefault="00BA0CF0"/>
    <w:p w14:paraId="0F280111" w14:textId="77777777" w:rsidR="00BA0CF0" w:rsidRDefault="00BA0CF0"/>
  </w:endnote>
  <w:endnote w:type="continuationSeparator" w:id="0">
    <w:p w14:paraId="5F88F759" w14:textId="77777777" w:rsidR="00BA0CF0" w:rsidRDefault="00BA0CF0" w:rsidP="0068194B">
      <w:r>
        <w:continuationSeparator/>
      </w:r>
    </w:p>
    <w:p w14:paraId="24860912" w14:textId="77777777" w:rsidR="00BA0CF0" w:rsidRDefault="00BA0CF0"/>
    <w:p w14:paraId="4516B50E" w14:textId="77777777" w:rsidR="00BA0CF0" w:rsidRDefault="00BA0C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A8C4E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3D373" w14:textId="77777777" w:rsidR="00BA0CF0" w:rsidRDefault="00BA0CF0" w:rsidP="0068194B">
      <w:r>
        <w:separator/>
      </w:r>
    </w:p>
    <w:p w14:paraId="2BD39A60" w14:textId="77777777" w:rsidR="00BA0CF0" w:rsidRDefault="00BA0CF0"/>
    <w:p w14:paraId="6FD6262B" w14:textId="77777777" w:rsidR="00BA0CF0" w:rsidRDefault="00BA0CF0"/>
  </w:footnote>
  <w:footnote w:type="continuationSeparator" w:id="0">
    <w:p w14:paraId="17AA2E06" w14:textId="77777777" w:rsidR="00BA0CF0" w:rsidRDefault="00BA0CF0" w:rsidP="0068194B">
      <w:r>
        <w:continuationSeparator/>
      </w:r>
    </w:p>
    <w:p w14:paraId="76B4660E" w14:textId="77777777" w:rsidR="00BA0CF0" w:rsidRDefault="00BA0CF0"/>
    <w:p w14:paraId="01BC2B0A" w14:textId="77777777" w:rsidR="00BA0CF0" w:rsidRDefault="00BA0C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B6E8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87D839F" wp14:editId="322F48C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116C45F0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397CB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3B709D"/>
    <w:multiLevelType w:val="multilevel"/>
    <w:tmpl w:val="0F2A0C2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03B2730"/>
    <w:multiLevelType w:val="hybridMultilevel"/>
    <w:tmpl w:val="1930A8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006A8"/>
    <w:multiLevelType w:val="hybridMultilevel"/>
    <w:tmpl w:val="852C5AC0"/>
    <w:lvl w:ilvl="0" w:tplc="2C68F3B4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0A544A9"/>
    <w:multiLevelType w:val="hybridMultilevel"/>
    <w:tmpl w:val="B65EE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B57A7"/>
    <w:multiLevelType w:val="hybridMultilevel"/>
    <w:tmpl w:val="D826C4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41458"/>
    <w:multiLevelType w:val="multilevel"/>
    <w:tmpl w:val="76B479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8" w15:restartNumberingAfterBreak="0">
    <w:nsid w:val="4B2B7ADA"/>
    <w:multiLevelType w:val="multilevel"/>
    <w:tmpl w:val="BC50F3D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9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DF338C2"/>
    <w:multiLevelType w:val="multilevel"/>
    <w:tmpl w:val="2FA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716F0"/>
    <w:multiLevelType w:val="hybridMultilevel"/>
    <w:tmpl w:val="86DE8E6E"/>
    <w:lvl w:ilvl="0" w:tplc="AA98189C">
      <w:numFmt w:val="bullet"/>
      <w:lvlText w:val="•"/>
      <w:lvlJc w:val="left"/>
      <w:pPr>
        <w:ind w:left="1080" w:hanging="72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91913"/>
    <w:multiLevelType w:val="hybridMultilevel"/>
    <w:tmpl w:val="4E0A43C0"/>
    <w:lvl w:ilvl="0" w:tplc="B21C6564">
      <w:start w:val="1"/>
      <w:numFmt w:val="bullet"/>
      <w:lvlText w:val="•"/>
      <w:lvlJc w:val="left"/>
      <w:pPr>
        <w:ind w:left="1017" w:firstLine="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7B459D8">
      <w:start w:val="1"/>
      <w:numFmt w:val="bullet"/>
      <w:lvlText w:val="o"/>
      <w:lvlJc w:val="left"/>
      <w:pPr>
        <w:ind w:left="175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EBC5372">
      <w:start w:val="1"/>
      <w:numFmt w:val="bullet"/>
      <w:lvlText w:val="▪"/>
      <w:lvlJc w:val="left"/>
      <w:pPr>
        <w:ind w:left="247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638F590">
      <w:start w:val="1"/>
      <w:numFmt w:val="bullet"/>
      <w:lvlText w:val="•"/>
      <w:lvlJc w:val="left"/>
      <w:pPr>
        <w:ind w:left="3192" w:firstLine="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F501980">
      <w:start w:val="1"/>
      <w:numFmt w:val="bullet"/>
      <w:lvlText w:val="o"/>
      <w:lvlJc w:val="left"/>
      <w:pPr>
        <w:ind w:left="391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1A079F0">
      <w:start w:val="1"/>
      <w:numFmt w:val="bullet"/>
      <w:lvlText w:val="▪"/>
      <w:lvlJc w:val="left"/>
      <w:pPr>
        <w:ind w:left="463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79EA020">
      <w:start w:val="1"/>
      <w:numFmt w:val="bullet"/>
      <w:lvlText w:val="•"/>
      <w:lvlJc w:val="left"/>
      <w:pPr>
        <w:ind w:left="5352" w:firstLine="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5246CEC">
      <w:start w:val="1"/>
      <w:numFmt w:val="bullet"/>
      <w:lvlText w:val="o"/>
      <w:lvlJc w:val="left"/>
      <w:pPr>
        <w:ind w:left="607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A36E83A">
      <w:start w:val="1"/>
      <w:numFmt w:val="bullet"/>
      <w:lvlText w:val="▪"/>
      <w:lvlJc w:val="left"/>
      <w:pPr>
        <w:ind w:left="679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5FF03A91"/>
    <w:multiLevelType w:val="hybridMultilevel"/>
    <w:tmpl w:val="225EE3EA"/>
    <w:lvl w:ilvl="0" w:tplc="A8B815A8">
      <w:numFmt w:val="bullet"/>
      <w:lvlText w:val="•"/>
      <w:lvlJc w:val="left"/>
      <w:pPr>
        <w:ind w:left="1080" w:hanging="72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36028"/>
    <w:multiLevelType w:val="multilevel"/>
    <w:tmpl w:val="494662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5" w15:restartNumberingAfterBreak="0">
    <w:nsid w:val="6C2B700C"/>
    <w:multiLevelType w:val="hybridMultilevel"/>
    <w:tmpl w:val="89BED6B2"/>
    <w:lvl w:ilvl="0" w:tplc="14C668CA">
      <w:start w:val="1"/>
      <w:numFmt w:val="bullet"/>
      <w:lvlText w:val="•"/>
      <w:lvlJc w:val="left"/>
      <w:pPr>
        <w:ind w:left="1017" w:firstLine="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E20D67C">
      <w:start w:val="1"/>
      <w:numFmt w:val="bullet"/>
      <w:lvlText w:val="o"/>
      <w:lvlJc w:val="left"/>
      <w:pPr>
        <w:ind w:left="15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EE8A30">
      <w:start w:val="1"/>
      <w:numFmt w:val="bullet"/>
      <w:lvlText w:val="▪"/>
      <w:lvlJc w:val="left"/>
      <w:pPr>
        <w:ind w:left="22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6BAAB46">
      <w:start w:val="1"/>
      <w:numFmt w:val="bullet"/>
      <w:lvlText w:val="•"/>
      <w:lvlJc w:val="left"/>
      <w:pPr>
        <w:ind w:left="2968" w:firstLine="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39C3426">
      <w:start w:val="1"/>
      <w:numFmt w:val="bullet"/>
      <w:lvlText w:val="o"/>
      <w:lvlJc w:val="left"/>
      <w:pPr>
        <w:ind w:left="36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37EE35A">
      <w:start w:val="1"/>
      <w:numFmt w:val="bullet"/>
      <w:lvlText w:val="▪"/>
      <w:lvlJc w:val="left"/>
      <w:pPr>
        <w:ind w:left="44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7F2E694">
      <w:start w:val="1"/>
      <w:numFmt w:val="bullet"/>
      <w:lvlText w:val="•"/>
      <w:lvlJc w:val="left"/>
      <w:pPr>
        <w:ind w:left="5128" w:firstLine="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78EA65A">
      <w:start w:val="1"/>
      <w:numFmt w:val="bullet"/>
      <w:lvlText w:val="o"/>
      <w:lvlJc w:val="left"/>
      <w:pPr>
        <w:ind w:left="58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3C0A9E0">
      <w:start w:val="1"/>
      <w:numFmt w:val="bullet"/>
      <w:lvlText w:val="▪"/>
      <w:lvlJc w:val="left"/>
      <w:pPr>
        <w:ind w:left="65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7A0A2908"/>
    <w:multiLevelType w:val="hybridMultilevel"/>
    <w:tmpl w:val="AAF035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DF15DF"/>
    <w:multiLevelType w:val="hybridMultilevel"/>
    <w:tmpl w:val="5E5674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501379">
    <w:abstractNumId w:val="9"/>
  </w:num>
  <w:num w:numId="2" w16cid:durableId="146669894">
    <w:abstractNumId w:val="8"/>
  </w:num>
  <w:num w:numId="3" w16cid:durableId="1834374486">
    <w:abstractNumId w:val="7"/>
  </w:num>
  <w:num w:numId="4" w16cid:durableId="1895774106">
    <w:abstractNumId w:val="6"/>
  </w:num>
  <w:num w:numId="5" w16cid:durableId="2105108618">
    <w:abstractNumId w:val="11"/>
  </w:num>
  <w:num w:numId="6" w16cid:durableId="1911767022">
    <w:abstractNumId w:val="3"/>
  </w:num>
  <w:num w:numId="7" w16cid:durableId="107437241">
    <w:abstractNumId w:val="14"/>
  </w:num>
  <w:num w:numId="8" w16cid:durableId="1723794794">
    <w:abstractNumId w:val="2"/>
  </w:num>
  <w:num w:numId="9" w16cid:durableId="519197014">
    <w:abstractNumId w:val="19"/>
  </w:num>
  <w:num w:numId="10" w16cid:durableId="461196434">
    <w:abstractNumId w:val="5"/>
  </w:num>
  <w:num w:numId="11" w16cid:durableId="1823933455">
    <w:abstractNumId w:val="4"/>
  </w:num>
  <w:num w:numId="12" w16cid:durableId="1057242820">
    <w:abstractNumId w:val="1"/>
  </w:num>
  <w:num w:numId="13" w16cid:durableId="2088182310">
    <w:abstractNumId w:val="0"/>
  </w:num>
  <w:num w:numId="14" w16cid:durableId="659115920">
    <w:abstractNumId w:val="15"/>
  </w:num>
  <w:num w:numId="15" w16cid:durableId="2121290854">
    <w:abstractNumId w:val="21"/>
  </w:num>
  <w:num w:numId="16" w16cid:durableId="2092193910">
    <w:abstractNumId w:val="27"/>
  </w:num>
  <w:num w:numId="17" w16cid:durableId="357706305">
    <w:abstractNumId w:val="23"/>
  </w:num>
  <w:num w:numId="18" w16cid:durableId="2012826470">
    <w:abstractNumId w:val="16"/>
  </w:num>
  <w:num w:numId="19" w16cid:durableId="1964730054">
    <w:abstractNumId w:val="13"/>
  </w:num>
  <w:num w:numId="20" w16cid:durableId="1407341339">
    <w:abstractNumId w:val="12"/>
  </w:num>
  <w:num w:numId="21" w16cid:durableId="1087114499">
    <w:abstractNumId w:val="26"/>
  </w:num>
  <w:num w:numId="22" w16cid:durableId="273249844">
    <w:abstractNumId w:val="18"/>
  </w:num>
  <w:num w:numId="23" w16cid:durableId="2004356140">
    <w:abstractNumId w:val="10"/>
  </w:num>
  <w:num w:numId="24" w16cid:durableId="1146242140">
    <w:abstractNumId w:val="17"/>
  </w:num>
  <w:num w:numId="25" w16cid:durableId="705830387">
    <w:abstractNumId w:val="24"/>
  </w:num>
  <w:num w:numId="26" w16cid:durableId="846795272">
    <w:abstractNumId w:val="9"/>
  </w:num>
  <w:num w:numId="27" w16cid:durableId="1660109612">
    <w:abstractNumId w:val="9"/>
  </w:num>
  <w:num w:numId="28" w16cid:durableId="192770164">
    <w:abstractNumId w:val="9"/>
  </w:num>
  <w:num w:numId="29" w16cid:durableId="1301811790">
    <w:abstractNumId w:val="9"/>
  </w:num>
  <w:num w:numId="30" w16cid:durableId="1459833551">
    <w:abstractNumId w:val="9"/>
  </w:num>
  <w:num w:numId="31" w16cid:durableId="41174172">
    <w:abstractNumId w:val="11"/>
  </w:num>
  <w:num w:numId="32" w16cid:durableId="1406996023">
    <w:abstractNumId w:val="22"/>
  </w:num>
  <w:num w:numId="33" w16cid:durableId="1074397346">
    <w:abstractNumId w:val="25"/>
  </w:num>
  <w:num w:numId="34" w16cid:durableId="1699504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BE"/>
    <w:rsid w:val="000001EF"/>
    <w:rsid w:val="00003E50"/>
    <w:rsid w:val="00007322"/>
    <w:rsid w:val="00007728"/>
    <w:rsid w:val="000135A9"/>
    <w:rsid w:val="00024584"/>
    <w:rsid w:val="00024730"/>
    <w:rsid w:val="00051DBE"/>
    <w:rsid w:val="00052489"/>
    <w:rsid w:val="00055E95"/>
    <w:rsid w:val="0005648D"/>
    <w:rsid w:val="0007021F"/>
    <w:rsid w:val="000735A4"/>
    <w:rsid w:val="00094234"/>
    <w:rsid w:val="00096C10"/>
    <w:rsid w:val="000B2BA5"/>
    <w:rsid w:val="000F2F8C"/>
    <w:rsid w:val="0010006E"/>
    <w:rsid w:val="001045A8"/>
    <w:rsid w:val="00114A91"/>
    <w:rsid w:val="0011579E"/>
    <w:rsid w:val="0011676E"/>
    <w:rsid w:val="001427E1"/>
    <w:rsid w:val="00161EE3"/>
    <w:rsid w:val="00163668"/>
    <w:rsid w:val="00171566"/>
    <w:rsid w:val="00174676"/>
    <w:rsid w:val="001755A8"/>
    <w:rsid w:val="00184014"/>
    <w:rsid w:val="001904FA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0E56"/>
    <w:rsid w:val="00203573"/>
    <w:rsid w:val="00204FC7"/>
    <w:rsid w:val="0020597D"/>
    <w:rsid w:val="002132C3"/>
    <w:rsid w:val="00213B4C"/>
    <w:rsid w:val="002253B0"/>
    <w:rsid w:val="00232DF6"/>
    <w:rsid w:val="00236D54"/>
    <w:rsid w:val="00241D8C"/>
    <w:rsid w:val="00241FDB"/>
    <w:rsid w:val="0024720C"/>
    <w:rsid w:val="002472A5"/>
    <w:rsid w:val="00247A69"/>
    <w:rsid w:val="002617AE"/>
    <w:rsid w:val="002638D0"/>
    <w:rsid w:val="002647D3"/>
    <w:rsid w:val="00275EAE"/>
    <w:rsid w:val="00283E5F"/>
    <w:rsid w:val="00287440"/>
    <w:rsid w:val="00291628"/>
    <w:rsid w:val="00294998"/>
    <w:rsid w:val="00297F18"/>
    <w:rsid w:val="002A1945"/>
    <w:rsid w:val="002B2958"/>
    <w:rsid w:val="002B3FC8"/>
    <w:rsid w:val="002C3A75"/>
    <w:rsid w:val="002D23C5"/>
    <w:rsid w:val="002D6137"/>
    <w:rsid w:val="002E3711"/>
    <w:rsid w:val="002E7E61"/>
    <w:rsid w:val="002F05E5"/>
    <w:rsid w:val="002F0F3F"/>
    <w:rsid w:val="002F254D"/>
    <w:rsid w:val="002F30E4"/>
    <w:rsid w:val="002F4048"/>
    <w:rsid w:val="00307140"/>
    <w:rsid w:val="00316DFF"/>
    <w:rsid w:val="00325B57"/>
    <w:rsid w:val="00331EFE"/>
    <w:rsid w:val="00336056"/>
    <w:rsid w:val="003544E1"/>
    <w:rsid w:val="00355C94"/>
    <w:rsid w:val="00366398"/>
    <w:rsid w:val="003721F9"/>
    <w:rsid w:val="0038443C"/>
    <w:rsid w:val="003925B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07A20"/>
    <w:rsid w:val="00416B25"/>
    <w:rsid w:val="00420592"/>
    <w:rsid w:val="004256E8"/>
    <w:rsid w:val="0042770F"/>
    <w:rsid w:val="004319E0"/>
    <w:rsid w:val="00437E8C"/>
    <w:rsid w:val="00440225"/>
    <w:rsid w:val="00470429"/>
    <w:rsid w:val="004726BC"/>
    <w:rsid w:val="00474105"/>
    <w:rsid w:val="004747A5"/>
    <w:rsid w:val="0048076F"/>
    <w:rsid w:val="00480E6E"/>
    <w:rsid w:val="00484432"/>
    <w:rsid w:val="00486277"/>
    <w:rsid w:val="00494CF6"/>
    <w:rsid w:val="00495F8D"/>
    <w:rsid w:val="004A1FAE"/>
    <w:rsid w:val="004A32FF"/>
    <w:rsid w:val="004B06EB"/>
    <w:rsid w:val="004B4D1F"/>
    <w:rsid w:val="004B6AD0"/>
    <w:rsid w:val="004C2D5D"/>
    <w:rsid w:val="004C33E1"/>
    <w:rsid w:val="004D79E8"/>
    <w:rsid w:val="004E01EB"/>
    <w:rsid w:val="004E2794"/>
    <w:rsid w:val="004F60A5"/>
    <w:rsid w:val="00503192"/>
    <w:rsid w:val="00504D99"/>
    <w:rsid w:val="00510392"/>
    <w:rsid w:val="00513E2A"/>
    <w:rsid w:val="00526E26"/>
    <w:rsid w:val="00537DCB"/>
    <w:rsid w:val="00544D2F"/>
    <w:rsid w:val="00566A35"/>
    <w:rsid w:val="0056701E"/>
    <w:rsid w:val="005740D7"/>
    <w:rsid w:val="005A0F26"/>
    <w:rsid w:val="005A1B10"/>
    <w:rsid w:val="005A6850"/>
    <w:rsid w:val="005B1B1B"/>
    <w:rsid w:val="005B436C"/>
    <w:rsid w:val="005C2129"/>
    <w:rsid w:val="005C3E5E"/>
    <w:rsid w:val="005C5932"/>
    <w:rsid w:val="005D1FB8"/>
    <w:rsid w:val="005D3CA7"/>
    <w:rsid w:val="005D4CC1"/>
    <w:rsid w:val="005F4B91"/>
    <w:rsid w:val="005F55D2"/>
    <w:rsid w:val="0062312F"/>
    <w:rsid w:val="00625F2C"/>
    <w:rsid w:val="00626965"/>
    <w:rsid w:val="00630131"/>
    <w:rsid w:val="006304A8"/>
    <w:rsid w:val="0064671C"/>
    <w:rsid w:val="006618E9"/>
    <w:rsid w:val="0068194B"/>
    <w:rsid w:val="00682C1D"/>
    <w:rsid w:val="00692703"/>
    <w:rsid w:val="006A1962"/>
    <w:rsid w:val="006B5D48"/>
    <w:rsid w:val="006B7D7B"/>
    <w:rsid w:val="006C0D60"/>
    <w:rsid w:val="006C1A5E"/>
    <w:rsid w:val="006C6C9F"/>
    <w:rsid w:val="006D71E7"/>
    <w:rsid w:val="006E1507"/>
    <w:rsid w:val="007007C2"/>
    <w:rsid w:val="00712D8B"/>
    <w:rsid w:val="007273B7"/>
    <w:rsid w:val="00733E0A"/>
    <w:rsid w:val="0074403D"/>
    <w:rsid w:val="00746D44"/>
    <w:rsid w:val="00750393"/>
    <w:rsid w:val="007538DC"/>
    <w:rsid w:val="00754445"/>
    <w:rsid w:val="00757803"/>
    <w:rsid w:val="00763C57"/>
    <w:rsid w:val="0079206B"/>
    <w:rsid w:val="00796076"/>
    <w:rsid w:val="007A3B9A"/>
    <w:rsid w:val="007A3EEB"/>
    <w:rsid w:val="007B091C"/>
    <w:rsid w:val="007B303E"/>
    <w:rsid w:val="007C0566"/>
    <w:rsid w:val="007C3B71"/>
    <w:rsid w:val="007C606B"/>
    <w:rsid w:val="007E16CA"/>
    <w:rsid w:val="007E6A61"/>
    <w:rsid w:val="007E7DF4"/>
    <w:rsid w:val="00801140"/>
    <w:rsid w:val="00803404"/>
    <w:rsid w:val="00824765"/>
    <w:rsid w:val="00834955"/>
    <w:rsid w:val="00850330"/>
    <w:rsid w:val="00855B59"/>
    <w:rsid w:val="00860461"/>
    <w:rsid w:val="0086487C"/>
    <w:rsid w:val="00870B20"/>
    <w:rsid w:val="0087558D"/>
    <w:rsid w:val="008815B4"/>
    <w:rsid w:val="008829F8"/>
    <w:rsid w:val="0088505E"/>
    <w:rsid w:val="00885897"/>
    <w:rsid w:val="008A6538"/>
    <w:rsid w:val="008B5118"/>
    <w:rsid w:val="008C7056"/>
    <w:rsid w:val="008C7483"/>
    <w:rsid w:val="008D5082"/>
    <w:rsid w:val="008F3ABE"/>
    <w:rsid w:val="008F3B14"/>
    <w:rsid w:val="008F3CDD"/>
    <w:rsid w:val="00901899"/>
    <w:rsid w:val="00902545"/>
    <w:rsid w:val="0090344B"/>
    <w:rsid w:val="00905715"/>
    <w:rsid w:val="00910289"/>
    <w:rsid w:val="0091321E"/>
    <w:rsid w:val="00913946"/>
    <w:rsid w:val="0092726B"/>
    <w:rsid w:val="009361BA"/>
    <w:rsid w:val="00944F78"/>
    <w:rsid w:val="009510E7"/>
    <w:rsid w:val="009528E7"/>
    <w:rsid w:val="00952C89"/>
    <w:rsid w:val="009571D8"/>
    <w:rsid w:val="009650EA"/>
    <w:rsid w:val="00970D0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008CE"/>
    <w:rsid w:val="00A048DA"/>
    <w:rsid w:val="00A14534"/>
    <w:rsid w:val="00A16DAA"/>
    <w:rsid w:val="00A20A8E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04A"/>
    <w:rsid w:val="00A615E1"/>
    <w:rsid w:val="00A64FB3"/>
    <w:rsid w:val="00A73B8E"/>
    <w:rsid w:val="00A755E8"/>
    <w:rsid w:val="00A82606"/>
    <w:rsid w:val="00A93A5D"/>
    <w:rsid w:val="00AA4C9B"/>
    <w:rsid w:val="00AB32F8"/>
    <w:rsid w:val="00AB610B"/>
    <w:rsid w:val="00AD360E"/>
    <w:rsid w:val="00AD40FB"/>
    <w:rsid w:val="00AD782D"/>
    <w:rsid w:val="00AE7650"/>
    <w:rsid w:val="00B10EBE"/>
    <w:rsid w:val="00B236F1"/>
    <w:rsid w:val="00B2695D"/>
    <w:rsid w:val="00B50F99"/>
    <w:rsid w:val="00B51D1B"/>
    <w:rsid w:val="00B540F4"/>
    <w:rsid w:val="00B60FD0"/>
    <w:rsid w:val="00B622DF"/>
    <w:rsid w:val="00B6332A"/>
    <w:rsid w:val="00B75A4B"/>
    <w:rsid w:val="00B81760"/>
    <w:rsid w:val="00B8494C"/>
    <w:rsid w:val="00BA0CF0"/>
    <w:rsid w:val="00BA1546"/>
    <w:rsid w:val="00BA6308"/>
    <w:rsid w:val="00BA6F3C"/>
    <w:rsid w:val="00BA7B67"/>
    <w:rsid w:val="00BB4E51"/>
    <w:rsid w:val="00BD431F"/>
    <w:rsid w:val="00BE423E"/>
    <w:rsid w:val="00BF2C1C"/>
    <w:rsid w:val="00BF61AC"/>
    <w:rsid w:val="00C11A37"/>
    <w:rsid w:val="00C47FA6"/>
    <w:rsid w:val="00C55D3A"/>
    <w:rsid w:val="00C57FC6"/>
    <w:rsid w:val="00C66A7D"/>
    <w:rsid w:val="00C779DA"/>
    <w:rsid w:val="00C814F7"/>
    <w:rsid w:val="00CA4B4D"/>
    <w:rsid w:val="00CB02FE"/>
    <w:rsid w:val="00CB35C3"/>
    <w:rsid w:val="00CD323D"/>
    <w:rsid w:val="00CE4030"/>
    <w:rsid w:val="00CE64B3"/>
    <w:rsid w:val="00CF1A49"/>
    <w:rsid w:val="00D0630C"/>
    <w:rsid w:val="00D07208"/>
    <w:rsid w:val="00D243A9"/>
    <w:rsid w:val="00D305E5"/>
    <w:rsid w:val="00D37CD3"/>
    <w:rsid w:val="00D66A52"/>
    <w:rsid w:val="00D66EFA"/>
    <w:rsid w:val="00D72A2D"/>
    <w:rsid w:val="00D73D92"/>
    <w:rsid w:val="00D94665"/>
    <w:rsid w:val="00D9521A"/>
    <w:rsid w:val="00D95893"/>
    <w:rsid w:val="00DA3401"/>
    <w:rsid w:val="00DA3914"/>
    <w:rsid w:val="00DA59AA"/>
    <w:rsid w:val="00DB5358"/>
    <w:rsid w:val="00DB6915"/>
    <w:rsid w:val="00DB7E1E"/>
    <w:rsid w:val="00DC1B78"/>
    <w:rsid w:val="00DC244E"/>
    <w:rsid w:val="00DC2A2F"/>
    <w:rsid w:val="00DC600B"/>
    <w:rsid w:val="00DD5DBA"/>
    <w:rsid w:val="00DD774A"/>
    <w:rsid w:val="00DE0FAA"/>
    <w:rsid w:val="00DE136D"/>
    <w:rsid w:val="00DE6534"/>
    <w:rsid w:val="00DF4D6C"/>
    <w:rsid w:val="00E01923"/>
    <w:rsid w:val="00E13C5D"/>
    <w:rsid w:val="00E14498"/>
    <w:rsid w:val="00E2397A"/>
    <w:rsid w:val="00E254DB"/>
    <w:rsid w:val="00E300FC"/>
    <w:rsid w:val="00E362DB"/>
    <w:rsid w:val="00E43779"/>
    <w:rsid w:val="00E5632B"/>
    <w:rsid w:val="00E70240"/>
    <w:rsid w:val="00E71E6B"/>
    <w:rsid w:val="00E81CC5"/>
    <w:rsid w:val="00E85A87"/>
    <w:rsid w:val="00E85B4A"/>
    <w:rsid w:val="00E9528E"/>
    <w:rsid w:val="00EA5099"/>
    <w:rsid w:val="00EB1D29"/>
    <w:rsid w:val="00EC1351"/>
    <w:rsid w:val="00EC2A0F"/>
    <w:rsid w:val="00EC4CBF"/>
    <w:rsid w:val="00EE2CA8"/>
    <w:rsid w:val="00EF17E8"/>
    <w:rsid w:val="00EF2886"/>
    <w:rsid w:val="00EF51D9"/>
    <w:rsid w:val="00F12F63"/>
    <w:rsid w:val="00F130DD"/>
    <w:rsid w:val="00F16D15"/>
    <w:rsid w:val="00F24884"/>
    <w:rsid w:val="00F476C4"/>
    <w:rsid w:val="00F61DF9"/>
    <w:rsid w:val="00F740A3"/>
    <w:rsid w:val="00F81960"/>
    <w:rsid w:val="00F82449"/>
    <w:rsid w:val="00F8769D"/>
    <w:rsid w:val="00F9350C"/>
    <w:rsid w:val="00F94EB5"/>
    <w:rsid w:val="00F9624D"/>
    <w:rsid w:val="00F97FA9"/>
    <w:rsid w:val="00FB31C1"/>
    <w:rsid w:val="00FB58F2"/>
    <w:rsid w:val="00FC1D24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445AA"/>
  <w15:chartTrackingRefBased/>
  <w15:docId w15:val="{374E158D-A962-4BC0-ACE3-9AD4CD7E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F3C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63013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A6F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ga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8988907A1E4D7F820B95EE2475F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BEE8D-1153-48D2-831B-BD44CAE171E9}"/>
      </w:docPartPr>
      <w:docPartBody>
        <w:p w:rsidR="00AB55FB" w:rsidRDefault="00124D72">
          <w:pPr>
            <w:pStyle w:val="FF8988907A1E4D7F820B95EE2475F5A2"/>
          </w:pPr>
          <w:r w:rsidRPr="00CF1A49">
            <w:t>Education</w:t>
          </w:r>
        </w:p>
      </w:docPartBody>
    </w:docPart>
    <w:docPart>
      <w:docPartPr>
        <w:name w:val="9C1CD873F950442EB8475CC7D60B4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59780-EEE3-4083-A011-577DBCC1C5E0}"/>
      </w:docPartPr>
      <w:docPartBody>
        <w:p w:rsidR="00D91837" w:rsidRDefault="00000000">
          <w:pPr>
            <w:pStyle w:val="9C1CD873F950442EB8475CC7D60B4FAC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72"/>
    <w:rsid w:val="00006834"/>
    <w:rsid w:val="00124D72"/>
    <w:rsid w:val="001C7FC9"/>
    <w:rsid w:val="001E7477"/>
    <w:rsid w:val="0025215E"/>
    <w:rsid w:val="00291628"/>
    <w:rsid w:val="0030257D"/>
    <w:rsid w:val="004364F2"/>
    <w:rsid w:val="004B2A05"/>
    <w:rsid w:val="00541F2D"/>
    <w:rsid w:val="00707222"/>
    <w:rsid w:val="0074458C"/>
    <w:rsid w:val="008C7483"/>
    <w:rsid w:val="00986933"/>
    <w:rsid w:val="00A33865"/>
    <w:rsid w:val="00A6104A"/>
    <w:rsid w:val="00A627C5"/>
    <w:rsid w:val="00AA7EDC"/>
    <w:rsid w:val="00AB55FB"/>
    <w:rsid w:val="00AE44DE"/>
    <w:rsid w:val="00AF6453"/>
    <w:rsid w:val="00D91837"/>
    <w:rsid w:val="00E92763"/>
    <w:rsid w:val="00F63161"/>
    <w:rsid w:val="00FD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10"/>
    <w:qFormat/>
    <w:rsid w:val="00AB55FB"/>
    <w:rPr>
      <w:b/>
      <w:caps w:val="0"/>
      <w:smallCaps/>
      <w:color w:val="595959" w:themeColor="text1" w:themeTint="A6"/>
    </w:rPr>
  </w:style>
  <w:style w:type="paragraph" w:customStyle="1" w:styleId="FF8988907A1E4D7F820B95EE2475F5A2">
    <w:name w:val="FF8988907A1E4D7F820B95EE2475F5A2"/>
  </w:style>
  <w:style w:type="paragraph" w:customStyle="1" w:styleId="9C1CD873F950442EB8475CC7D60B4FAC">
    <w:name w:val="9C1CD873F950442EB8475CC7D60B4FA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E8EF7-26E8-4AEC-8C2A-A212A6E6A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0</TotalTime>
  <Pages>6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Duvva</dc:creator>
  <cp:keywords>v2</cp:keywords>
  <dc:description/>
  <cp:lastModifiedBy>Sagar Duvva</cp:lastModifiedBy>
  <cp:revision>2</cp:revision>
  <cp:lastPrinted>2022-06-15T12:35:00Z</cp:lastPrinted>
  <dcterms:created xsi:type="dcterms:W3CDTF">2025-10-24T06:26:00Z</dcterms:created>
  <dcterms:modified xsi:type="dcterms:W3CDTF">2025-10-24T06:26:00Z</dcterms:modified>
  <cp:category/>
</cp:coreProperties>
</file>