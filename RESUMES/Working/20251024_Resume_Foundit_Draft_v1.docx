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7555C490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177F1A9E" w14:textId="7CA67BE8" w:rsidR="00692703" w:rsidRPr="00CF1A49" w:rsidRDefault="00A048DA" w:rsidP="00913946">
            <w:pPr>
              <w:pStyle w:val="Title"/>
            </w:pPr>
            <w:r>
              <w:rPr>
                <w:rStyle w:val="IntenseEmphasis"/>
              </w:rPr>
              <w:t>S</w:t>
            </w:r>
            <w:r w:rsidR="008F3CDD">
              <w:rPr>
                <w:rStyle w:val="IntenseEmphasis"/>
              </w:rPr>
              <w:t>a</w:t>
            </w:r>
            <w:r>
              <w:rPr>
                <w:rStyle w:val="IntenseEmphasis"/>
              </w:rPr>
              <w:t>gar Duvva</w:t>
            </w:r>
          </w:p>
          <w:p w14:paraId="022CD460" w14:textId="3BABEE37" w:rsidR="00692703" w:rsidRPr="00CF1A49" w:rsidRDefault="00630131" w:rsidP="00913946">
            <w:pPr>
              <w:pStyle w:val="ContactInfo"/>
              <w:contextualSpacing w:val="0"/>
            </w:pPr>
            <w:r>
              <w:t>Phone:</w:t>
            </w:r>
            <w:r w:rsidR="0011676E">
              <w:t xml:space="preserve"> +91-</w:t>
            </w:r>
            <w:r w:rsidR="0087558D">
              <w:t>8639125498</w:t>
            </w:r>
          </w:p>
          <w:p w14:paraId="0CDC2A77" w14:textId="4EFAF68A" w:rsidR="00692703" w:rsidRPr="00CF1A49" w:rsidRDefault="00DC244E" w:rsidP="00913946">
            <w:pPr>
              <w:pStyle w:val="ContactInfoEmphasis"/>
              <w:contextualSpacing w:val="0"/>
            </w:pPr>
            <w:r>
              <w:t xml:space="preserve">Email: </w:t>
            </w:r>
            <w:r w:rsidR="00630131">
              <w:t>Sagar.Duvva@Hotmail.com</w:t>
            </w:r>
          </w:p>
        </w:tc>
      </w:tr>
      <w:tr w:rsidR="009571D8" w:rsidRPr="00CF1A49" w14:paraId="43C78750" w14:textId="77777777" w:rsidTr="00D94665">
        <w:trPr>
          <w:trHeight w:val="1182"/>
        </w:trPr>
        <w:tc>
          <w:tcPr>
            <w:tcW w:w="9360" w:type="dxa"/>
            <w:tcMar>
              <w:top w:w="432" w:type="dxa"/>
            </w:tcMar>
          </w:tcPr>
          <w:p w14:paraId="62CB6DD7" w14:textId="7FBD7FF7" w:rsidR="00754445" w:rsidRDefault="00754445" w:rsidP="00DD5DBA">
            <w:pPr>
              <w:pStyle w:val="ListParagraph"/>
              <w:numPr>
                <w:ilvl w:val="0"/>
                <w:numId w:val="19"/>
              </w:numPr>
              <w:rPr>
                <w:rFonts w:eastAsiaTheme="majorEastAsia" w:cstheme="majorBidi"/>
                <w:b/>
                <w:caps/>
                <w:szCs w:val="24"/>
              </w:rPr>
            </w:pPr>
            <w:r>
              <w:rPr>
                <w:rFonts w:eastAsiaTheme="majorEastAsia" w:cstheme="majorBidi"/>
                <w:b/>
                <w:caps/>
                <w:szCs w:val="24"/>
              </w:rPr>
              <w:t>Having Over 11+ year</w:t>
            </w:r>
            <w:r w:rsidR="00902545">
              <w:rPr>
                <w:rFonts w:eastAsiaTheme="majorEastAsia" w:cstheme="majorBidi"/>
                <w:b/>
                <w:caps/>
                <w:szCs w:val="24"/>
              </w:rPr>
              <w:t>’</w:t>
            </w:r>
            <w:r>
              <w:rPr>
                <w:rFonts w:eastAsiaTheme="majorEastAsia" w:cstheme="majorBidi"/>
                <w:b/>
                <w:caps/>
                <w:szCs w:val="24"/>
              </w:rPr>
              <w:t xml:space="preserve">s </w:t>
            </w:r>
            <w:r w:rsidR="00902545" w:rsidRPr="00DD5DBA">
              <w:rPr>
                <w:rFonts w:eastAsiaTheme="majorEastAsia" w:cstheme="majorBidi"/>
                <w:b/>
                <w:caps/>
                <w:szCs w:val="24"/>
              </w:rPr>
              <w:t xml:space="preserve">experience </w:t>
            </w:r>
            <w:r>
              <w:rPr>
                <w:rFonts w:eastAsiaTheme="majorEastAsia" w:cstheme="majorBidi"/>
                <w:b/>
                <w:caps/>
                <w:szCs w:val="24"/>
              </w:rPr>
              <w:t>in it domain.</w:t>
            </w:r>
          </w:p>
          <w:p w14:paraId="10D64513" w14:textId="26AA4516" w:rsidR="00754445" w:rsidRDefault="00D94665" w:rsidP="00DD5DBA">
            <w:pPr>
              <w:pStyle w:val="ListParagraph"/>
              <w:numPr>
                <w:ilvl w:val="0"/>
                <w:numId w:val="19"/>
              </w:numPr>
              <w:rPr>
                <w:rFonts w:eastAsiaTheme="majorEastAsia" w:cstheme="majorBidi"/>
                <w:b/>
                <w:caps/>
                <w:szCs w:val="24"/>
              </w:rPr>
            </w:pPr>
            <w:r>
              <w:rPr>
                <w:rFonts w:eastAsiaTheme="majorEastAsia" w:cstheme="majorBidi"/>
                <w:b/>
                <w:caps/>
                <w:szCs w:val="24"/>
              </w:rPr>
              <w:t>6</w:t>
            </w:r>
            <w:r w:rsidR="00754445" w:rsidRPr="00DD5DBA">
              <w:rPr>
                <w:rFonts w:eastAsiaTheme="majorEastAsia" w:cstheme="majorBidi"/>
                <w:b/>
                <w:caps/>
                <w:szCs w:val="24"/>
              </w:rPr>
              <w:t xml:space="preserve">+ </w:t>
            </w:r>
            <w:r w:rsidR="00DC0E99">
              <w:rPr>
                <w:rFonts w:eastAsiaTheme="majorEastAsia" w:cstheme="majorBidi"/>
                <w:b/>
                <w:caps/>
                <w:szCs w:val="24"/>
              </w:rPr>
              <w:t>years</w:t>
            </w:r>
            <w:r w:rsidR="00754445" w:rsidRPr="00DD5DBA">
              <w:rPr>
                <w:rFonts w:eastAsiaTheme="majorEastAsia" w:cstheme="majorBidi"/>
                <w:b/>
                <w:caps/>
                <w:szCs w:val="24"/>
              </w:rPr>
              <w:t xml:space="preserve"> of hands-on experience on Microsoft Azure Components i.e., Compute</w:t>
            </w:r>
            <w:r w:rsidR="002F0F3F">
              <w:rPr>
                <w:rFonts w:eastAsiaTheme="majorEastAsia" w:cstheme="majorBidi"/>
                <w:b/>
                <w:caps/>
                <w:szCs w:val="24"/>
              </w:rPr>
              <w:t>(i</w:t>
            </w:r>
            <w:r w:rsidR="00DC0E99">
              <w:rPr>
                <w:rFonts w:eastAsiaTheme="majorEastAsia" w:cstheme="majorBidi"/>
                <w:b/>
                <w:caps/>
                <w:szCs w:val="24"/>
              </w:rPr>
              <w:t>aa</w:t>
            </w:r>
            <w:r w:rsidR="002F0F3F">
              <w:rPr>
                <w:rFonts w:eastAsiaTheme="majorEastAsia" w:cstheme="majorBidi"/>
                <w:b/>
                <w:caps/>
                <w:szCs w:val="24"/>
              </w:rPr>
              <w:t>s)</w:t>
            </w:r>
            <w:r w:rsidR="00754445" w:rsidRPr="00DD5DBA">
              <w:rPr>
                <w:rFonts w:eastAsiaTheme="majorEastAsia" w:cstheme="majorBidi"/>
                <w:b/>
                <w:caps/>
                <w:szCs w:val="24"/>
              </w:rPr>
              <w:t xml:space="preserve">, </w:t>
            </w:r>
            <w:r>
              <w:rPr>
                <w:rFonts w:eastAsiaTheme="majorEastAsia" w:cstheme="majorBidi"/>
                <w:b/>
                <w:caps/>
                <w:szCs w:val="24"/>
              </w:rPr>
              <w:t xml:space="preserve">AKS, </w:t>
            </w:r>
            <w:r w:rsidR="00754445" w:rsidRPr="00DD5DBA">
              <w:rPr>
                <w:rFonts w:eastAsiaTheme="majorEastAsia" w:cstheme="majorBidi"/>
                <w:b/>
                <w:caps/>
                <w:szCs w:val="24"/>
              </w:rPr>
              <w:t>networking, storage, identity, security, monitor,</w:t>
            </w:r>
            <w:r w:rsidR="002F0F3F">
              <w:rPr>
                <w:rFonts w:eastAsiaTheme="majorEastAsia" w:cstheme="majorBidi"/>
                <w:b/>
                <w:caps/>
                <w:szCs w:val="24"/>
              </w:rPr>
              <w:t xml:space="preserve"> cloud services (</w:t>
            </w:r>
            <w:r w:rsidR="00DC0E99">
              <w:rPr>
                <w:rFonts w:eastAsiaTheme="majorEastAsia" w:cstheme="majorBidi"/>
                <w:b/>
                <w:caps/>
                <w:szCs w:val="24"/>
              </w:rPr>
              <w:t>PaaS</w:t>
            </w:r>
            <w:r w:rsidR="002F0F3F">
              <w:rPr>
                <w:rFonts w:eastAsiaTheme="majorEastAsia" w:cstheme="majorBidi"/>
                <w:b/>
                <w:caps/>
                <w:szCs w:val="24"/>
              </w:rPr>
              <w:t>),</w:t>
            </w:r>
            <w:r w:rsidR="00754445" w:rsidRPr="00DD5DBA">
              <w:rPr>
                <w:rFonts w:eastAsiaTheme="majorEastAsia" w:cstheme="majorBidi"/>
                <w:b/>
                <w:caps/>
                <w:szCs w:val="24"/>
              </w:rPr>
              <w:t xml:space="preserve"> etc.</w:t>
            </w:r>
          </w:p>
          <w:p w14:paraId="00B5E43B" w14:textId="682AEE92" w:rsidR="00A82606" w:rsidRPr="00A82606" w:rsidRDefault="00A82606" w:rsidP="00A82606">
            <w:pPr>
              <w:pStyle w:val="ListParagraph"/>
              <w:numPr>
                <w:ilvl w:val="0"/>
                <w:numId w:val="19"/>
              </w:numPr>
              <w:rPr>
                <w:rFonts w:eastAsiaTheme="majorEastAsia" w:cstheme="majorBidi"/>
                <w:b/>
                <w:caps/>
                <w:szCs w:val="24"/>
              </w:rPr>
            </w:pPr>
            <w:r w:rsidRPr="00A82606">
              <w:rPr>
                <w:rFonts w:eastAsiaTheme="majorEastAsia" w:cstheme="majorBidi"/>
                <w:b/>
                <w:caps/>
                <w:szCs w:val="24"/>
              </w:rPr>
              <w:t>Experienced in Managing 12,000+ Azure VMs Infrastructure.</w:t>
            </w:r>
          </w:p>
          <w:p w14:paraId="2C6F0E4C" w14:textId="77777777" w:rsidR="005C2129" w:rsidRDefault="005C2129" w:rsidP="00D94665">
            <w:pPr>
              <w:pStyle w:val="ListParagraph"/>
              <w:rPr>
                <w:rFonts w:eastAsiaTheme="majorEastAsia" w:cstheme="majorBidi"/>
                <w:b/>
                <w:caps/>
                <w:szCs w:val="24"/>
              </w:rPr>
            </w:pPr>
          </w:p>
          <w:sdt>
            <w:sdtPr>
              <w:alias w:val="Skills:"/>
              <w:tag w:val="Skills:"/>
              <w:id w:val="-1009754943"/>
              <w:placeholder>
                <w:docPart w:val="4ACEF3D2FA5E42CAB3E6A86182CB7A91"/>
              </w:placeholder>
              <w:temporary/>
              <w:showingPlcHdr/>
              <w15:appearance w15:val="hidden"/>
            </w:sdtPr>
            <w:sdtContent>
              <w:p w14:paraId="57BDA113" w14:textId="469B20F7" w:rsidR="00052489" w:rsidRDefault="00052489" w:rsidP="00052489">
                <w:pPr>
                  <w:pStyle w:val="Heading1"/>
                  <w:rPr>
                    <w:rFonts w:asciiTheme="minorHAnsi" w:eastAsiaTheme="minorHAnsi" w:hAnsiTheme="minorHAnsi" w:cstheme="minorBidi"/>
                    <w:b w:val="0"/>
                    <w:caps w:val="0"/>
                    <w:color w:val="595959" w:themeColor="text1" w:themeTint="A6"/>
                    <w:sz w:val="22"/>
                    <w:szCs w:val="22"/>
                  </w:rPr>
                </w:pPr>
                <w:r w:rsidRPr="00CF1A49">
                  <w:t>Skills</w:t>
                </w:r>
              </w:p>
            </w:sdtContent>
          </w:sdt>
          <w:tbl>
            <w:tblPr>
              <w:tblStyle w:val="TableGrid"/>
              <w:tblW w:w="9290" w:type="dxa"/>
              <w:tblInd w:w="7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Experience layout table"/>
            </w:tblPr>
            <w:tblGrid>
              <w:gridCol w:w="9290"/>
            </w:tblGrid>
            <w:tr w:rsidR="00052489" w:rsidRPr="00CF1A49" w14:paraId="7672A31C" w14:textId="77777777" w:rsidTr="00052489">
              <w:tc>
                <w:tcPr>
                  <w:tcW w:w="9290" w:type="dxa"/>
                </w:tcPr>
                <w:p w14:paraId="35FDF73F" w14:textId="1C4F177D" w:rsidR="00052489" w:rsidRDefault="00504D99" w:rsidP="00504D99">
                  <w:pPr>
                    <w:pStyle w:val="Heading2"/>
                    <w:contextualSpacing w:val="0"/>
                  </w:pPr>
                  <w:r>
                    <w:t>Technical skills</w:t>
                  </w:r>
                </w:p>
                <w:p w14:paraId="289840D0" w14:textId="77777777" w:rsidR="002472A5" w:rsidRDefault="002472A5" w:rsidP="002472A5">
                  <w:pPr>
                    <w:pStyle w:val="ListBullet"/>
                  </w:pPr>
                  <w:r>
                    <w:t>Windows Server (2012 R2, 2016, 2019) &amp; Linux.</w:t>
                  </w:r>
                </w:p>
                <w:p w14:paraId="63572098" w14:textId="04B1B320" w:rsidR="00052489" w:rsidRDefault="00504D99" w:rsidP="00052489">
                  <w:pPr>
                    <w:pStyle w:val="ListBullet"/>
                  </w:pPr>
                  <w:r>
                    <w:t xml:space="preserve">Managed </w:t>
                  </w:r>
                  <w:r w:rsidR="00052489">
                    <w:t xml:space="preserve">Azure Cloud Services </w:t>
                  </w:r>
                  <w:r>
                    <w:t xml:space="preserve">- </w:t>
                  </w:r>
                  <w:r w:rsidR="00052489" w:rsidRPr="008815B4">
                    <w:t xml:space="preserve">Virtual </w:t>
                  </w:r>
                  <w:r w:rsidR="00052489">
                    <w:t>M</w:t>
                  </w:r>
                  <w:r w:rsidR="00052489" w:rsidRPr="008815B4">
                    <w:t>achines</w:t>
                  </w:r>
                  <w:r>
                    <w:t xml:space="preserve"> (VMs)</w:t>
                  </w:r>
                  <w:r w:rsidR="00052489" w:rsidRPr="008815B4">
                    <w:t>,</w:t>
                  </w:r>
                  <w:r w:rsidR="00052489">
                    <w:t xml:space="preserve"> AKS (Kubernetes), VM Scale Sets, Azure AD </w:t>
                  </w:r>
                  <w:r w:rsidR="00052489" w:rsidRPr="008815B4">
                    <w:t>Privileged Identity Management</w:t>
                  </w:r>
                  <w:r w:rsidR="00052489">
                    <w:t>,</w:t>
                  </w:r>
                  <w:r w:rsidR="00052489" w:rsidRPr="008815B4">
                    <w:t xml:space="preserve"> </w:t>
                  </w:r>
                  <w:r w:rsidR="00052489" w:rsidRPr="00D94665">
                    <w:t>Management groups</w:t>
                  </w:r>
                  <w:r w:rsidR="00052489">
                    <w:t xml:space="preserve">, </w:t>
                  </w:r>
                  <w:r w:rsidR="00052489" w:rsidRPr="008815B4">
                    <w:t>Access control (IAM)</w:t>
                  </w:r>
                  <w:r w:rsidR="00052489">
                    <w:t xml:space="preserve">, </w:t>
                  </w:r>
                  <w:r w:rsidR="00052489" w:rsidRPr="00D94665">
                    <w:t>VNET, Subnets</w:t>
                  </w:r>
                  <w:r w:rsidR="00052489" w:rsidRPr="008815B4">
                    <w:t>,</w:t>
                  </w:r>
                  <w:r w:rsidR="00052489">
                    <w:t xml:space="preserve"> </w:t>
                  </w:r>
                  <w:r w:rsidR="00052489" w:rsidRPr="008815B4">
                    <w:t>Network Security Groups</w:t>
                  </w:r>
                  <w:r w:rsidR="00052489">
                    <w:t xml:space="preserve"> (NSGs)</w:t>
                  </w:r>
                  <w:r w:rsidR="00052489" w:rsidRPr="008815B4">
                    <w:t>,</w:t>
                  </w:r>
                  <w:r w:rsidR="00052489">
                    <w:t xml:space="preserve"> Azure Firewall, </w:t>
                  </w:r>
                  <w:r w:rsidR="00052489" w:rsidRPr="008815B4">
                    <w:t>Load Balancer, Storage Accounts,</w:t>
                  </w:r>
                  <w:r w:rsidR="00052489">
                    <w:t xml:space="preserve"> Azure SQL Server &amp; Databases, Azure Active Directory,</w:t>
                  </w:r>
                  <w:r w:rsidR="00052489" w:rsidRPr="008815B4">
                    <w:t xml:space="preserve"> Recovery Services Vaults, Log Analytics Workspaces, Key Vaults</w:t>
                  </w:r>
                  <w:r w:rsidR="00052489">
                    <w:t xml:space="preserve">, </w:t>
                  </w:r>
                  <w:r w:rsidR="00052489" w:rsidRPr="00D94665">
                    <w:t>Azure Monitor</w:t>
                  </w:r>
                  <w:r w:rsidR="00052489">
                    <w:t xml:space="preserve">, </w:t>
                  </w:r>
                  <w:r w:rsidR="00052489" w:rsidRPr="008815B4">
                    <w:t>Cost Management + Billing</w:t>
                  </w:r>
                  <w:r w:rsidR="00052489">
                    <w:t>, etc</w:t>
                  </w:r>
                  <w:r w:rsidR="00052489" w:rsidRPr="008815B4">
                    <w:t>.</w:t>
                  </w:r>
                </w:p>
                <w:p w14:paraId="36243C99" w14:textId="42A01E30" w:rsidR="00052489" w:rsidRDefault="00504D99" w:rsidP="00052489">
                  <w:pPr>
                    <w:pStyle w:val="ListBullet"/>
                    <w:contextualSpacing w:val="0"/>
                  </w:pPr>
                  <w:r>
                    <w:t xml:space="preserve">Scripting/Automation/Deployment - </w:t>
                  </w:r>
                  <w:r w:rsidR="00052489">
                    <w:t>PowerShell, Azure Modules, Azure CLI, WSL CLI, Terraform, ARM Templates</w:t>
                  </w:r>
                  <w:r w:rsidR="002472A5">
                    <w:t>, Kusto (KQL).</w:t>
                  </w:r>
                </w:p>
                <w:p w14:paraId="0563C2FB" w14:textId="77777777" w:rsidR="002472A5" w:rsidRPr="006E1507" w:rsidRDefault="002472A5" w:rsidP="002472A5">
                  <w:pPr>
                    <w:pStyle w:val="ListBullet"/>
                    <w:contextualSpacing w:val="0"/>
                  </w:pPr>
                  <w:r>
                    <w:t>Virtualization (VMWare &amp; Hyper-V).</w:t>
                  </w:r>
                </w:p>
                <w:p w14:paraId="7CEB44BA" w14:textId="77777777" w:rsidR="00052489" w:rsidRDefault="0005248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  <w:p w14:paraId="5B85B639" w14:textId="2144D5CD" w:rsidR="00052489" w:rsidRDefault="00504D9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  <w:r w:rsidRPr="00504D99">
                    <w:rPr>
                      <w:rFonts w:eastAsiaTheme="majorEastAsia" w:cstheme="majorBidi"/>
                      <w:b/>
                      <w:caps/>
                      <w:color w:val="1D824C" w:themeColor="accent1"/>
                      <w:sz w:val="26"/>
                      <w:szCs w:val="26"/>
                    </w:rPr>
                    <w:t>CERTIFICATION</w:t>
                  </w:r>
                  <w:r>
                    <w:rPr>
                      <w:rFonts w:eastAsiaTheme="majorEastAsia" w:cstheme="majorBidi"/>
                      <w:b/>
                      <w:caps/>
                      <w:color w:val="1D824C" w:themeColor="accent1"/>
                      <w:sz w:val="26"/>
                      <w:szCs w:val="26"/>
                    </w:rPr>
                    <w:t>s</w:t>
                  </w:r>
                </w:p>
                <w:p w14:paraId="7A5C21C8" w14:textId="247D48F5" w:rsidR="00052489" w:rsidRDefault="00504D99" w:rsidP="00052489">
                  <w:pPr>
                    <w:pStyle w:val="ListBullet"/>
                  </w:pPr>
                  <w:r>
                    <w:t>Microsoft Azure Fundamentals AZ-900</w:t>
                  </w:r>
                </w:p>
                <w:p w14:paraId="1ACF8C9D" w14:textId="6BF7B2A9" w:rsidR="00504D99" w:rsidRDefault="00504D99" w:rsidP="00504D99">
                  <w:pPr>
                    <w:pStyle w:val="ListBullet"/>
                  </w:pPr>
                  <w:r>
                    <w:t>VMware Certified Associate – Data Center Virtualization (VCA-DCV).</w:t>
                  </w:r>
                </w:p>
                <w:p w14:paraId="37F4CDF7" w14:textId="7D68B591" w:rsidR="00504D99" w:rsidRDefault="00504D99" w:rsidP="00504D99">
                  <w:pPr>
                    <w:pStyle w:val="ListBullet"/>
                  </w:pPr>
                  <w:r>
                    <w:t>Microsoft Certified System Administrator (MCSA) on Windows Server 2003.</w:t>
                  </w:r>
                </w:p>
                <w:p w14:paraId="7D605179" w14:textId="2B069E54" w:rsidR="00504D99" w:rsidRDefault="00504D99" w:rsidP="00504D99">
                  <w:pPr>
                    <w:pStyle w:val="ListBullet"/>
                  </w:pPr>
                  <w:r>
                    <w:t>Microsoft Certified Technology Specialist (MCTS) on Microsoft Exchange Server 2007.</w:t>
                  </w:r>
                </w:p>
                <w:p w14:paraId="6FD7C1EF" w14:textId="66E1BEC4" w:rsidR="00504D99" w:rsidRDefault="00504D99" w:rsidP="00504D99">
                  <w:pPr>
                    <w:pStyle w:val="ListBullet"/>
                  </w:pPr>
                  <w:r>
                    <w:t>Microsoft Certified Professional (MCP 2.0) on Windows Server 2003.</w:t>
                  </w:r>
                </w:p>
                <w:p w14:paraId="5BCD84F5" w14:textId="032578DD" w:rsidR="00052489" w:rsidRPr="00CF1A49" w:rsidRDefault="00052489" w:rsidP="00052489">
                  <w:pPr>
                    <w:pStyle w:val="ListBullet"/>
                    <w:numPr>
                      <w:ilvl w:val="0"/>
                      <w:numId w:val="0"/>
                    </w:numPr>
                    <w:ind w:left="360" w:hanging="360"/>
                  </w:pPr>
                </w:p>
              </w:tc>
            </w:tr>
          </w:tbl>
          <w:p w14:paraId="6AB7C5B6" w14:textId="77777777" w:rsidR="00052489" w:rsidRDefault="00052489" w:rsidP="00052489">
            <w:pPr>
              <w:rPr>
                <w:rFonts w:eastAsiaTheme="majorEastAsia" w:cstheme="majorBidi"/>
                <w:b/>
                <w:caps/>
                <w:szCs w:val="24"/>
              </w:rPr>
            </w:pPr>
          </w:p>
          <w:p w14:paraId="7662B505" w14:textId="6324C595" w:rsidR="00A82606" w:rsidRPr="00052489" w:rsidRDefault="00A82606" w:rsidP="00A82606">
            <w:pPr>
              <w:rPr>
                <w:rFonts w:eastAsiaTheme="majorEastAsia" w:cstheme="majorBidi"/>
                <w:b/>
                <w:caps/>
                <w:szCs w:val="24"/>
              </w:rPr>
            </w:pPr>
          </w:p>
        </w:tc>
      </w:tr>
    </w:tbl>
    <w:p w14:paraId="589EE3B3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B24A2876B02E463591A46E753335F029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5E62DE24" w14:textId="77777777" w:rsidTr="00DC244E">
        <w:tc>
          <w:tcPr>
            <w:tcW w:w="9290" w:type="dxa"/>
          </w:tcPr>
          <w:p w14:paraId="6292297C" w14:textId="06FBFE6B" w:rsidR="001D0BF1" w:rsidRPr="00CF1A49" w:rsidRDefault="00355C94" w:rsidP="001D0BF1">
            <w:pPr>
              <w:pStyle w:val="Heading3"/>
              <w:contextualSpacing w:val="0"/>
            </w:pPr>
            <w:r>
              <w:t>aug 2018</w:t>
            </w:r>
            <w:r w:rsidR="001D0BF1" w:rsidRPr="00CF1A49">
              <w:t xml:space="preserve"> – </w:t>
            </w:r>
            <w:r>
              <w:t>till date</w:t>
            </w:r>
            <w:r w:rsidR="00504D99">
              <w:t xml:space="preserve"> [4 years 11 months]</w:t>
            </w:r>
          </w:p>
          <w:p w14:paraId="1C4E63A0" w14:textId="3A36B778" w:rsidR="001D0BF1" w:rsidRPr="00CF1A49" w:rsidRDefault="006F23DD" w:rsidP="001D0BF1">
            <w:pPr>
              <w:pStyle w:val="Heading2"/>
              <w:contextualSpacing w:val="0"/>
            </w:pPr>
            <w:r w:rsidRPr="006F23DD">
              <w:t>Technical Specialist</w:t>
            </w:r>
            <w:r w:rsidR="001D0BF1" w:rsidRPr="00CF1A49">
              <w:t xml:space="preserve">, </w:t>
            </w:r>
            <w:r w:rsidR="005B436C">
              <w:rPr>
                <w:rStyle w:val="SubtleReference"/>
              </w:rPr>
              <w:t>mindtree ltd</w:t>
            </w:r>
          </w:p>
          <w:p w14:paraId="7BF812A6" w14:textId="77777777" w:rsidR="00E43779" w:rsidRDefault="00E43779" w:rsidP="00E43779">
            <w:pPr>
              <w:pStyle w:val="ListBullet"/>
              <w:numPr>
                <w:ilvl w:val="0"/>
                <w:numId w:val="0"/>
              </w:numPr>
            </w:pPr>
          </w:p>
          <w:p w14:paraId="5597B13B" w14:textId="06134075" w:rsidR="00E43779" w:rsidRDefault="00E43779" w:rsidP="00E43779">
            <w:pPr>
              <w:pStyle w:val="ListBullet"/>
              <w:numPr>
                <w:ilvl w:val="0"/>
                <w:numId w:val="0"/>
              </w:numPr>
            </w:pPr>
            <w:r w:rsidRPr="004173D5">
              <w:t>Working as Team Leader for Build &amp; Infra</w:t>
            </w:r>
            <w:r>
              <w:t>structure</w:t>
            </w:r>
            <w:r w:rsidRPr="004173D5">
              <w:t xml:space="preserve"> Team. where objects are to Deploy Infrastructures as per customer</w:t>
            </w:r>
            <w:r>
              <w:t>’s</w:t>
            </w:r>
            <w:r w:rsidRPr="004173D5">
              <w:t xml:space="preserve"> requirements and manage/maintain the infrastructure</w:t>
            </w:r>
            <w:r>
              <w:t xml:space="preserve"> till </w:t>
            </w:r>
            <w:r w:rsidR="00836C45">
              <w:t xml:space="preserve">the </w:t>
            </w:r>
            <w:r w:rsidR="00EB1D29">
              <w:t>end-of-life</w:t>
            </w:r>
            <w:r>
              <w:t xml:space="preserve"> cycle</w:t>
            </w:r>
            <w:r w:rsidRPr="004173D5">
              <w:t xml:space="preserve">. To drive the sprints and </w:t>
            </w:r>
            <w:r w:rsidR="00836C45">
              <w:t xml:space="preserve">be </w:t>
            </w:r>
            <w:r w:rsidRPr="004173D5">
              <w:t>responsible for deliverables.</w:t>
            </w:r>
            <w:r>
              <w:t xml:space="preserve"> </w:t>
            </w:r>
          </w:p>
          <w:p w14:paraId="7FBA1467" w14:textId="77777777" w:rsidR="00E43779" w:rsidRDefault="00E43779" w:rsidP="00E43779">
            <w:pPr>
              <w:pStyle w:val="ListBullet"/>
              <w:numPr>
                <w:ilvl w:val="0"/>
                <w:numId w:val="0"/>
              </w:numPr>
            </w:pPr>
          </w:p>
          <w:p w14:paraId="0CBC1A35" w14:textId="19830CB6" w:rsidR="002E3711" w:rsidRDefault="002E3711" w:rsidP="002E3711">
            <w:pPr>
              <w:pStyle w:val="ListBullet"/>
            </w:pPr>
            <w:r>
              <w:lastRenderedPageBreak/>
              <w:t>Experienced in Managing 12,000+ Azure VMs.</w:t>
            </w:r>
          </w:p>
          <w:p w14:paraId="37770DEF" w14:textId="37F9FF18" w:rsidR="00E43779" w:rsidRDefault="00E43779" w:rsidP="00E43779">
            <w:pPr>
              <w:pStyle w:val="ListBullet"/>
            </w:pPr>
            <w:r>
              <w:t>Handling Semi-Weekly Sync Up calls with Stakeholders/Clients Managers.</w:t>
            </w:r>
          </w:p>
          <w:p w14:paraId="6D5E5A12" w14:textId="23AE2E44" w:rsidR="00E43779" w:rsidRDefault="00E43779" w:rsidP="00E43779">
            <w:pPr>
              <w:pStyle w:val="ListBullet"/>
            </w:pPr>
            <w:r>
              <w:t>Conducting Team M</w:t>
            </w:r>
            <w:r w:rsidR="002E3711">
              <w:t>ee</w:t>
            </w:r>
            <w:r>
              <w:t xml:space="preserve">tings - Standup </w:t>
            </w:r>
            <w:r w:rsidR="006C4FC5">
              <w:t>calls</w:t>
            </w:r>
            <w:r>
              <w:t>, Sprint Planning Meetings, Retro scope</w:t>
            </w:r>
          </w:p>
          <w:p w14:paraId="57B252FB" w14:textId="49B10C92" w:rsidR="00E43779" w:rsidRDefault="00E43779" w:rsidP="00E43779">
            <w:pPr>
              <w:pStyle w:val="ListBullet"/>
            </w:pPr>
            <w:r>
              <w:t xml:space="preserve">Experienced in Leading </w:t>
            </w:r>
            <w:r w:rsidR="006C4FC5">
              <w:t>Teams</w:t>
            </w:r>
            <w:r>
              <w:t xml:space="preserve"> and </w:t>
            </w:r>
            <w:r w:rsidR="006C4FC5">
              <w:t>working</w:t>
            </w:r>
            <w:r>
              <w:t xml:space="preserve"> collaboratively with team members to ensure successful delivery</w:t>
            </w:r>
            <w:r w:rsidR="002E3711">
              <w:t>.</w:t>
            </w:r>
          </w:p>
          <w:p w14:paraId="6F265D7E" w14:textId="77777777" w:rsidR="00E43779" w:rsidRDefault="00E43779" w:rsidP="00E43779">
            <w:pPr>
              <w:pStyle w:val="ListBullet"/>
              <w:contextualSpacing w:val="0"/>
            </w:pPr>
            <w:r>
              <w:t>Experienced in Client Facing and Requirement Gathering</w:t>
            </w:r>
          </w:p>
          <w:p w14:paraId="2DDDA3B6" w14:textId="318C827C" w:rsidR="00E43779" w:rsidRDefault="00E43779" w:rsidP="00E43779">
            <w:pPr>
              <w:pStyle w:val="ListBullet"/>
            </w:pPr>
            <w:r>
              <w:t>Communicating goals and targets</w:t>
            </w:r>
            <w:r w:rsidR="002E3711">
              <w:t>.</w:t>
            </w:r>
          </w:p>
          <w:p w14:paraId="2ADE3730" w14:textId="76769866" w:rsidR="00E43779" w:rsidRDefault="00E43779" w:rsidP="00E43779">
            <w:pPr>
              <w:pStyle w:val="ListBullet"/>
            </w:pPr>
            <w:r>
              <w:t>Coaching and Mentoring</w:t>
            </w:r>
            <w:r w:rsidR="002E3711">
              <w:t>.</w:t>
            </w:r>
          </w:p>
          <w:p w14:paraId="5BF9B32A" w14:textId="77777777" w:rsidR="002E3711" w:rsidRDefault="00E43779" w:rsidP="00E43779">
            <w:pPr>
              <w:pStyle w:val="ListBullet"/>
            </w:pPr>
            <w:r>
              <w:t>Managing Azure Boards and Tasks</w:t>
            </w:r>
            <w:r w:rsidR="002E3711">
              <w:t>.</w:t>
            </w:r>
          </w:p>
          <w:p w14:paraId="29C55299" w14:textId="77777777" w:rsidR="00E43779" w:rsidRDefault="00E43779" w:rsidP="00E43779">
            <w:pPr>
              <w:pStyle w:val="ListBullet"/>
            </w:pPr>
            <w:r>
              <w:t>Experienced in Managing 12,000+ Azure VMs.</w:t>
            </w:r>
          </w:p>
          <w:p w14:paraId="382F4A85" w14:textId="7B7A27E1" w:rsidR="00A73B8E" w:rsidRDefault="00503192" w:rsidP="00094234">
            <w:pPr>
              <w:pStyle w:val="ListBullet"/>
            </w:pPr>
            <w:r>
              <w:t>At</w:t>
            </w:r>
            <w:r w:rsidR="004256E8">
              <w:t>tending CR Calls with Stakeholders</w:t>
            </w:r>
          </w:p>
          <w:p w14:paraId="1858DD79" w14:textId="3DD16B5E" w:rsidR="004256E8" w:rsidRDefault="004256E8" w:rsidP="00094234">
            <w:pPr>
              <w:pStyle w:val="ListBullet"/>
            </w:pPr>
            <w:r>
              <w:t>Attending Weekly Security Calls &amp; Dev Calls.</w:t>
            </w:r>
          </w:p>
          <w:p w14:paraId="383FDCD5" w14:textId="42A2206D" w:rsidR="004256E8" w:rsidRDefault="004256E8" w:rsidP="00094234">
            <w:pPr>
              <w:pStyle w:val="ListBullet"/>
            </w:pPr>
            <w:r>
              <w:t>Handing Client Escalation Calls</w:t>
            </w:r>
            <w:r w:rsidR="00E43779">
              <w:t>.</w:t>
            </w:r>
          </w:p>
          <w:p w14:paraId="3AA13A47" w14:textId="3815F766" w:rsidR="00A64FB3" w:rsidRPr="008815B4" w:rsidRDefault="002E3711" w:rsidP="00A64FB3">
            <w:pPr>
              <w:pStyle w:val="ListBullet"/>
            </w:pPr>
            <w:r>
              <w:t>Managing team availability</w:t>
            </w:r>
            <w:r w:rsidR="00A64FB3">
              <w:t xml:space="preserve"> </w:t>
            </w:r>
            <w:r>
              <w:t xml:space="preserve">by </w:t>
            </w:r>
            <w:r w:rsidR="00A64FB3">
              <w:t>Rostering teammates.</w:t>
            </w:r>
          </w:p>
          <w:p w14:paraId="2CF087E3" w14:textId="77D1B78F" w:rsidR="00A64FB3" w:rsidRDefault="002E3711" w:rsidP="00A64FB3">
            <w:pPr>
              <w:pStyle w:val="ListBullet"/>
            </w:pPr>
            <w:r>
              <w:t>Managing</w:t>
            </w:r>
            <w:r w:rsidR="00A64FB3" w:rsidRPr="008815B4">
              <w:t xml:space="preserve"> </w:t>
            </w:r>
            <w:r>
              <w:t>m</w:t>
            </w:r>
            <w:r w:rsidR="00A64FB3" w:rsidRPr="008815B4">
              <w:t xml:space="preserve">onthly </w:t>
            </w:r>
            <w:r>
              <w:t>A</w:t>
            </w:r>
            <w:r w:rsidR="00A64FB3" w:rsidRPr="008815B4">
              <w:t xml:space="preserve">zure </w:t>
            </w:r>
            <w:r>
              <w:t>C</w:t>
            </w:r>
            <w:r w:rsidR="00A64FB3" w:rsidRPr="008815B4">
              <w:t>ost</w:t>
            </w:r>
            <w:r>
              <w:t>ing</w:t>
            </w:r>
            <w:r w:rsidR="00A64FB3" w:rsidRPr="008815B4">
              <w:t>, analyz</w:t>
            </w:r>
            <w:r>
              <w:t>ing</w:t>
            </w:r>
            <w:r w:rsidR="00A64FB3" w:rsidRPr="008815B4">
              <w:t xml:space="preserve"> the same</w:t>
            </w:r>
            <w:r w:rsidR="00B702A8">
              <w:t>,</w:t>
            </w:r>
            <w:r w:rsidR="00A64FB3" w:rsidRPr="008815B4">
              <w:t xml:space="preserve"> and </w:t>
            </w:r>
            <w:r w:rsidR="00B702A8">
              <w:t>presenting</w:t>
            </w:r>
            <w:r w:rsidR="00A64FB3" w:rsidRPr="008815B4">
              <w:t xml:space="preserve"> to </w:t>
            </w:r>
            <w:r w:rsidR="00B702A8">
              <w:t xml:space="preserve">the </w:t>
            </w:r>
            <w:r w:rsidR="00A64FB3" w:rsidRPr="008815B4">
              <w:t>leadership team.</w:t>
            </w:r>
          </w:p>
          <w:p w14:paraId="68034A5A" w14:textId="32444F7E" w:rsidR="002E3711" w:rsidRDefault="002E3711" w:rsidP="00A64FB3">
            <w:pPr>
              <w:pStyle w:val="ListBullet"/>
            </w:pPr>
            <w:r w:rsidRPr="002E3711">
              <w:t>Cost Optimization of resources</w:t>
            </w:r>
            <w:r>
              <w:t>.</w:t>
            </w:r>
          </w:p>
          <w:p w14:paraId="01A7771E" w14:textId="70F2331C" w:rsidR="002E3711" w:rsidRDefault="002E3711" w:rsidP="00A64FB3">
            <w:pPr>
              <w:pStyle w:val="ListBullet"/>
            </w:pPr>
            <w:r w:rsidRPr="002E3711">
              <w:t>Deployed application to AKS (Kubernetes)</w:t>
            </w:r>
            <w:r>
              <w:t>.</w:t>
            </w:r>
          </w:p>
          <w:p w14:paraId="058F4C8B" w14:textId="437BE82D" w:rsidR="002E3711" w:rsidRDefault="002E3711" w:rsidP="002E3711">
            <w:pPr>
              <w:pStyle w:val="ListBullet"/>
              <w:contextualSpacing w:val="0"/>
            </w:pPr>
            <w:r>
              <w:t>Deployed Infrastructure environments like DEV, Test, UAT</w:t>
            </w:r>
            <w:r w:rsidR="00B702A8">
              <w:t>,</w:t>
            </w:r>
            <w:r>
              <w:t xml:space="preserve"> and Production.</w:t>
            </w:r>
          </w:p>
          <w:p w14:paraId="11FEA6A0" w14:textId="0386F0AD" w:rsidR="00D94665" w:rsidRDefault="00D94665" w:rsidP="002E3711">
            <w:pPr>
              <w:pStyle w:val="ListBullet"/>
              <w:contextualSpacing w:val="0"/>
            </w:pPr>
            <w:r>
              <w:t xml:space="preserve">Experienced working with PowerShell, Azure Modules, Azure CLI, WSL CLI, Terraform, </w:t>
            </w:r>
            <w:r w:rsidR="00B702A8">
              <w:t xml:space="preserve">and </w:t>
            </w:r>
            <w:r>
              <w:t>ARM Templates.</w:t>
            </w:r>
          </w:p>
          <w:p w14:paraId="006B90C4" w14:textId="1CFECB50" w:rsidR="002E3711" w:rsidRDefault="002E3711" w:rsidP="002E3711">
            <w:pPr>
              <w:pStyle w:val="ListBullet"/>
              <w:contextualSpacing w:val="0"/>
            </w:pPr>
            <w:r w:rsidRPr="002E3711">
              <w:t>Management and support of infrastructure</w:t>
            </w:r>
          </w:p>
          <w:p w14:paraId="745C1953" w14:textId="26910282" w:rsidR="002E3711" w:rsidRPr="008815B4" w:rsidRDefault="002E3711" w:rsidP="002E3711">
            <w:pPr>
              <w:pStyle w:val="ListBullet"/>
              <w:contextualSpacing w:val="0"/>
            </w:pPr>
            <w:r w:rsidRPr="002E3711">
              <w:t xml:space="preserve">Good Knowledge </w:t>
            </w:r>
            <w:r w:rsidR="00B702A8">
              <w:t>of</w:t>
            </w:r>
            <w:r w:rsidRPr="002E3711">
              <w:t xml:space="preserve"> Cloud Platform like Azure</w:t>
            </w:r>
          </w:p>
          <w:p w14:paraId="4B9E06CE" w14:textId="6932958A" w:rsidR="008815B4" w:rsidRDefault="002E3711" w:rsidP="00094234">
            <w:pPr>
              <w:pStyle w:val="ListBullet"/>
            </w:pPr>
            <w:r>
              <w:t>Worked with wide range of Azure Products/Services like</w:t>
            </w:r>
            <w:r w:rsidR="008815B4" w:rsidRPr="008815B4">
              <w:t xml:space="preserve"> Virtual </w:t>
            </w:r>
            <w:r>
              <w:t>M</w:t>
            </w:r>
            <w:r w:rsidR="008815B4" w:rsidRPr="008815B4">
              <w:t>achines,</w:t>
            </w:r>
            <w:r w:rsidR="00D94665">
              <w:t xml:space="preserve"> AKS (Kubernetes), VM Scale Sets, Azure AD </w:t>
            </w:r>
            <w:r w:rsidR="00D94665" w:rsidRPr="008815B4">
              <w:t>Privileged Identity Management</w:t>
            </w:r>
            <w:r w:rsidR="00D94665">
              <w:t>,</w:t>
            </w:r>
            <w:r w:rsidR="008815B4" w:rsidRPr="008815B4">
              <w:t xml:space="preserve"> </w:t>
            </w:r>
            <w:r w:rsidR="00D94665" w:rsidRPr="00D94665">
              <w:t>Management groups</w:t>
            </w:r>
            <w:r w:rsidR="00D94665">
              <w:t xml:space="preserve">, </w:t>
            </w:r>
            <w:r w:rsidR="00D94665" w:rsidRPr="008815B4">
              <w:t>Access control (IAM)</w:t>
            </w:r>
            <w:r w:rsidR="00D94665">
              <w:t xml:space="preserve">, </w:t>
            </w:r>
            <w:r w:rsidR="00D94665" w:rsidRPr="00D94665">
              <w:t>VNET, Subnets</w:t>
            </w:r>
            <w:r w:rsidR="008815B4" w:rsidRPr="008815B4">
              <w:t>,</w:t>
            </w:r>
            <w:r w:rsidR="00D94665">
              <w:t xml:space="preserve"> </w:t>
            </w:r>
            <w:r w:rsidR="008815B4" w:rsidRPr="008815B4">
              <w:t>Network Security Groups</w:t>
            </w:r>
            <w:r w:rsidR="00D94665">
              <w:t xml:space="preserve"> (NSGs)</w:t>
            </w:r>
            <w:r w:rsidR="008815B4" w:rsidRPr="008815B4">
              <w:t>,</w:t>
            </w:r>
            <w:r w:rsidR="00D94665">
              <w:t xml:space="preserve"> Azure Firewall, </w:t>
            </w:r>
            <w:r w:rsidR="00D94665" w:rsidRPr="008815B4">
              <w:t>Load Balancer, Storage</w:t>
            </w:r>
            <w:r w:rsidR="008815B4" w:rsidRPr="008815B4">
              <w:t xml:space="preserve"> Accounts,</w:t>
            </w:r>
            <w:r w:rsidR="00D94665">
              <w:t xml:space="preserve"> Azure SQL Server &amp; Databases, Azure Active Directory,</w:t>
            </w:r>
            <w:r w:rsidR="008815B4" w:rsidRPr="008815B4">
              <w:t xml:space="preserve"> Recovery Services Vaults, Log Analytics Workspaces, Key Vaults</w:t>
            </w:r>
            <w:r w:rsidR="00D94665">
              <w:t xml:space="preserve">, </w:t>
            </w:r>
            <w:r w:rsidR="00D94665" w:rsidRPr="00D94665">
              <w:t>Azure Monitor</w:t>
            </w:r>
            <w:r w:rsidR="00D94665">
              <w:t xml:space="preserve">, </w:t>
            </w:r>
            <w:r w:rsidR="008815B4" w:rsidRPr="008815B4">
              <w:t>Cost Management + Billing</w:t>
            </w:r>
            <w:r w:rsidR="00D94665">
              <w:t>, etc</w:t>
            </w:r>
            <w:r w:rsidR="008815B4" w:rsidRPr="008815B4">
              <w:t>.</w:t>
            </w:r>
          </w:p>
          <w:p w14:paraId="194DF0BC" w14:textId="15E09AF0" w:rsidR="00D94665" w:rsidRDefault="00D94665" w:rsidP="00D94665">
            <w:pPr>
              <w:pStyle w:val="ListBullet"/>
            </w:pPr>
            <w:r w:rsidRPr="002E3711">
              <w:t xml:space="preserve">Managing Database Backup and </w:t>
            </w:r>
            <w:r w:rsidR="00B702A8">
              <w:t>policies</w:t>
            </w:r>
            <w:r>
              <w:t>.</w:t>
            </w:r>
          </w:p>
          <w:p w14:paraId="21B36487" w14:textId="5E192DE4" w:rsidR="00D94665" w:rsidRDefault="00D94665" w:rsidP="00D94665">
            <w:pPr>
              <w:pStyle w:val="ListBullet"/>
            </w:pPr>
            <w:r>
              <w:t>Managing VM Backup/Restore.</w:t>
            </w:r>
          </w:p>
          <w:p w14:paraId="3F8B5180" w14:textId="07027C9E" w:rsidR="00D94665" w:rsidRPr="008815B4" w:rsidRDefault="00D94665" w:rsidP="00D94665">
            <w:pPr>
              <w:pStyle w:val="ListBullet"/>
            </w:pPr>
            <w:r>
              <w:t>Managing Data Disks and Resource Movements.</w:t>
            </w:r>
          </w:p>
          <w:p w14:paraId="0877E135" w14:textId="6E8F6522" w:rsidR="008815B4" w:rsidRDefault="008815B4" w:rsidP="00094234">
            <w:pPr>
              <w:pStyle w:val="ListBullet"/>
            </w:pPr>
            <w:r w:rsidRPr="008815B4">
              <w:t xml:space="preserve">Responsible to take ownership </w:t>
            </w:r>
            <w:r w:rsidR="006C4FC5">
              <w:t>of</w:t>
            </w:r>
            <w:r w:rsidRPr="008815B4">
              <w:t xml:space="preserve"> any technical issues in the production environment and engage with multiple teams until the issue </w:t>
            </w:r>
            <w:r w:rsidR="006C4FC5">
              <w:t xml:space="preserve">is </w:t>
            </w:r>
            <w:r w:rsidRPr="008815B4">
              <w:t>sorted out.</w:t>
            </w:r>
          </w:p>
          <w:p w14:paraId="0C8A00FF" w14:textId="77777777" w:rsidR="008815B4" w:rsidRDefault="008815B4" w:rsidP="00094234">
            <w:pPr>
              <w:pStyle w:val="ListBullet"/>
            </w:pPr>
            <w:r w:rsidRPr="008815B4">
              <w:t>Maintaining security hygiene of all the machines (Windows &amp; Linux).</w:t>
            </w:r>
          </w:p>
          <w:p w14:paraId="2DB8A259" w14:textId="2727D43A" w:rsidR="002E3711" w:rsidRPr="008815B4" w:rsidRDefault="00D94665" w:rsidP="00094234">
            <w:pPr>
              <w:pStyle w:val="ListBullet"/>
            </w:pPr>
            <w:r>
              <w:t xml:space="preserve">Handing POCs of new </w:t>
            </w:r>
            <w:r w:rsidR="006C4FC5">
              <w:t>types</w:t>
            </w:r>
            <w:r>
              <w:t xml:space="preserve"> of builds &amp; </w:t>
            </w:r>
            <w:proofErr w:type="spellStart"/>
            <w:r>
              <w:t>Inf</w:t>
            </w:r>
            <w:r w:rsidR="006C4FC5">
              <w:t>r</w:t>
            </w:r>
            <w:r>
              <w:t>a’s</w:t>
            </w:r>
            <w:proofErr w:type="spellEnd"/>
            <w:r>
              <w:t xml:space="preserve"> of upcoming requirements. And Coordinating with Development teams, </w:t>
            </w:r>
            <w:r w:rsidR="006C4FC5">
              <w:t>SMEs</w:t>
            </w:r>
            <w:r w:rsidR="00A724BD">
              <w:t>,</w:t>
            </w:r>
            <w:r>
              <w:t xml:space="preserve"> and Stakeholders to facilitate experimentations.</w:t>
            </w:r>
          </w:p>
          <w:p w14:paraId="5E29E629" w14:textId="77777777" w:rsidR="001E3120" w:rsidRDefault="001E3120" w:rsidP="00D94665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0650A1FB" w14:textId="37C37BC8" w:rsidR="00A82606" w:rsidRPr="00CF1A49" w:rsidRDefault="00A82606" w:rsidP="00D94665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  <w:tr w:rsidR="00DC244E" w:rsidRPr="00CF1A49" w14:paraId="039649DB" w14:textId="77777777" w:rsidTr="00DC244E">
        <w:tc>
          <w:tcPr>
            <w:tcW w:w="9290" w:type="dxa"/>
            <w:tcMar>
              <w:top w:w="216" w:type="dxa"/>
            </w:tcMar>
          </w:tcPr>
          <w:p w14:paraId="6B08BCB0" w14:textId="4B1346D6" w:rsidR="00DC244E" w:rsidRPr="00CF1A49" w:rsidRDefault="00355C94" w:rsidP="00DC244E">
            <w:pPr>
              <w:pStyle w:val="Heading3"/>
              <w:contextualSpacing w:val="0"/>
            </w:pPr>
            <w:r>
              <w:lastRenderedPageBreak/>
              <w:t>mar 2017</w:t>
            </w:r>
            <w:r w:rsidR="00DC244E" w:rsidRPr="00CF1A49">
              <w:t xml:space="preserve"> – </w:t>
            </w:r>
            <w:r>
              <w:t>aug 2018</w:t>
            </w:r>
            <w:r w:rsidR="00504D99">
              <w:t xml:space="preserve"> [1 Year 5 months]</w:t>
            </w:r>
          </w:p>
          <w:p w14:paraId="493BAC70" w14:textId="7C25CE92" w:rsidR="00DC244E" w:rsidRPr="00CF1A49" w:rsidRDefault="00355C94" w:rsidP="00DC244E">
            <w:pPr>
              <w:pStyle w:val="Heading2"/>
              <w:contextualSpacing w:val="0"/>
            </w:pPr>
            <w:r>
              <w:t>senior engineer</w:t>
            </w:r>
            <w:r w:rsidR="00DC244E" w:rsidRPr="00CF1A49">
              <w:t xml:space="preserve">, </w:t>
            </w:r>
            <w:r w:rsidR="005B436C">
              <w:rPr>
                <w:rStyle w:val="SubtleReference"/>
              </w:rPr>
              <w:t>mindtree ltd</w:t>
            </w:r>
          </w:p>
          <w:p w14:paraId="047BAE5B" w14:textId="0E3BB068" w:rsidR="007A3EEB" w:rsidRPr="007A3EEB" w:rsidRDefault="007A3EEB" w:rsidP="00E13C5D">
            <w:pPr>
              <w:pStyle w:val="ListBullet"/>
            </w:pPr>
            <w:r w:rsidRPr="007A3EEB">
              <w:t xml:space="preserve">Responsible </w:t>
            </w:r>
            <w:r w:rsidR="006C4FC5">
              <w:t xml:space="preserve">for taking ownership of any technical issues in the production environment and engaging with multiple teams until the issue is </w:t>
            </w:r>
            <w:r w:rsidRPr="007A3EEB">
              <w:t>sorted out.</w:t>
            </w:r>
          </w:p>
          <w:p w14:paraId="6469D662" w14:textId="6B4DE255" w:rsidR="00E13C5D" w:rsidRDefault="00E13C5D" w:rsidP="00E13C5D">
            <w:pPr>
              <w:pStyle w:val="ListBullet"/>
            </w:pPr>
            <w:r w:rsidRPr="008815B4">
              <w:t>Creation of PowerShell scripts to automate cloud and server-based operations.</w:t>
            </w:r>
          </w:p>
          <w:p w14:paraId="2BB820BF" w14:textId="77777777" w:rsidR="00E13C5D" w:rsidRPr="008815B4" w:rsidRDefault="00E13C5D" w:rsidP="00E13C5D">
            <w:pPr>
              <w:pStyle w:val="ListBullet"/>
            </w:pPr>
            <w:r>
              <w:t>I</w:t>
            </w:r>
            <w:r w:rsidRPr="008815B4">
              <w:t xml:space="preserve">mplemented </w:t>
            </w:r>
            <w:r>
              <w:t xml:space="preserve">Azure AD </w:t>
            </w:r>
            <w:r w:rsidRPr="008815B4">
              <w:t xml:space="preserve">Privileged Identity Management (PIM) and created a process to check </w:t>
            </w:r>
            <w:r>
              <w:t xml:space="preserve">the status of </w:t>
            </w:r>
            <w:r w:rsidRPr="008815B4">
              <w:t xml:space="preserve">Access control (IAM) </w:t>
            </w:r>
            <w:r>
              <w:t>and manage them</w:t>
            </w:r>
            <w:r w:rsidRPr="008815B4">
              <w:t xml:space="preserve"> across the tenant.</w:t>
            </w:r>
          </w:p>
          <w:p w14:paraId="39F29E85" w14:textId="17BF8A63" w:rsidR="00E13C5D" w:rsidRPr="008815B4" w:rsidRDefault="00E13C5D" w:rsidP="00E13C5D">
            <w:pPr>
              <w:pStyle w:val="ListBullet"/>
            </w:pPr>
            <w:r>
              <w:lastRenderedPageBreak/>
              <w:t>I</w:t>
            </w:r>
            <w:r w:rsidRPr="008815B4">
              <w:t>mplemented Resource lock, Storage Account Firewall</w:t>
            </w:r>
            <w:r w:rsidR="00B702A8">
              <w:t>,</w:t>
            </w:r>
            <w:r w:rsidRPr="008815B4">
              <w:t xml:space="preserve"> and Disk encryption</w:t>
            </w:r>
            <w:r>
              <w:t xml:space="preserve"> on existing Infra.</w:t>
            </w:r>
          </w:p>
          <w:p w14:paraId="19E29117" w14:textId="0492E4CA" w:rsidR="00E43779" w:rsidRDefault="007A3EEB" w:rsidP="00E43779">
            <w:pPr>
              <w:pStyle w:val="ListBullet"/>
            </w:pPr>
            <w:r w:rsidRPr="007A3EEB">
              <w:t>Responsible to manage virtual machines, storage accounts, resource groups, Networking, VPN, DNS, Traffic Manager, Load Balancers, AD issues, WSUS, Windows Client Update Failure and Backup</w:t>
            </w:r>
            <w:r w:rsidR="00B702A8">
              <w:t>,</w:t>
            </w:r>
            <w:r w:rsidRPr="007A3EEB">
              <w:t xml:space="preserve"> etc.</w:t>
            </w:r>
          </w:p>
          <w:p w14:paraId="7E739094" w14:textId="54673DED" w:rsidR="00E13C5D" w:rsidRDefault="00E13C5D" w:rsidP="00E43779">
            <w:pPr>
              <w:pStyle w:val="ListBullet"/>
            </w:pPr>
            <w:r w:rsidRPr="008815B4">
              <w:t xml:space="preserve">Responsible to supervise the monthly patching activities for more than 12,000 </w:t>
            </w:r>
            <w:r w:rsidR="00B702A8">
              <w:t>VMs</w:t>
            </w:r>
            <w:r w:rsidRPr="008815B4">
              <w:t>.</w:t>
            </w:r>
          </w:p>
          <w:p w14:paraId="7EB0BCD1" w14:textId="005FA44E" w:rsidR="00E43779" w:rsidRDefault="00E43779" w:rsidP="00E43779">
            <w:pPr>
              <w:pStyle w:val="ListBullet"/>
            </w:pPr>
            <w:r w:rsidRPr="008815B4">
              <w:t xml:space="preserve">Responsible </w:t>
            </w:r>
            <w:r w:rsidR="00B702A8">
              <w:t xml:space="preserve">for deploying certificates for multiple internal application two-way authentication and maintaining a certificate repository to track </w:t>
            </w:r>
            <w:r w:rsidRPr="008815B4">
              <w:t>expiration.</w:t>
            </w:r>
          </w:p>
          <w:p w14:paraId="15A25F64" w14:textId="2B01CA0A" w:rsidR="007A3EEB" w:rsidRPr="007A3EEB" w:rsidRDefault="007A3EEB" w:rsidP="00094234">
            <w:pPr>
              <w:pStyle w:val="ListBullet"/>
            </w:pPr>
            <w:r w:rsidRPr="007A3EEB">
              <w:t>Develop and maintain knowledge base articles.</w:t>
            </w:r>
          </w:p>
          <w:p w14:paraId="11324A8F" w14:textId="1CBC397B" w:rsidR="007A3EEB" w:rsidRPr="007A3EEB" w:rsidRDefault="00E13C5D" w:rsidP="00094234">
            <w:pPr>
              <w:pStyle w:val="ListBullet"/>
            </w:pPr>
            <w:r>
              <w:t>Handles</w:t>
            </w:r>
            <w:r w:rsidR="007A3EEB" w:rsidRPr="007A3EEB">
              <w:t xml:space="preserve"> bridge </w:t>
            </w:r>
            <w:r w:rsidR="00B702A8">
              <w:t>calls</w:t>
            </w:r>
            <w:r w:rsidR="007A3EEB" w:rsidRPr="007A3EEB">
              <w:t xml:space="preserve"> to rectify critical</w:t>
            </w:r>
            <w:r>
              <w:t xml:space="preserve"> production</w:t>
            </w:r>
            <w:r w:rsidR="007A3EEB" w:rsidRPr="007A3EEB">
              <w:t xml:space="preserve"> issues.</w:t>
            </w:r>
          </w:p>
          <w:p w14:paraId="51631183" w14:textId="0F8BB649" w:rsidR="007A3EEB" w:rsidRPr="007A3EEB" w:rsidRDefault="007A3EEB" w:rsidP="00094234">
            <w:pPr>
              <w:pStyle w:val="ListBullet"/>
            </w:pPr>
            <w:r w:rsidRPr="007A3EEB">
              <w:t xml:space="preserve">Designing the architectural diagrams and providing the solutions on </w:t>
            </w:r>
            <w:r w:rsidR="00B702A8">
              <w:t xml:space="preserve">the </w:t>
            </w:r>
            <w:r w:rsidRPr="007A3EEB">
              <w:t xml:space="preserve">Microsoft </w:t>
            </w:r>
            <w:r w:rsidR="00B702A8">
              <w:t>Azure</w:t>
            </w:r>
            <w:r w:rsidRPr="007A3EEB">
              <w:t xml:space="preserve"> platform.</w:t>
            </w:r>
          </w:p>
          <w:p w14:paraId="60A3A5F4" w14:textId="4453CFE1" w:rsidR="007A3EEB" w:rsidRPr="007A3EEB" w:rsidRDefault="007A3EEB" w:rsidP="00094234">
            <w:pPr>
              <w:pStyle w:val="ListBullet"/>
            </w:pPr>
            <w:r w:rsidRPr="007A3EEB">
              <w:t xml:space="preserve">Deployment and configuration of tools, analyzing and fixing the bugs and issues. </w:t>
            </w:r>
          </w:p>
          <w:p w14:paraId="012279E8" w14:textId="1EC20AC5" w:rsidR="007A3EEB" w:rsidRPr="007A3EEB" w:rsidRDefault="007A3EEB" w:rsidP="00094234">
            <w:pPr>
              <w:pStyle w:val="ListBullet"/>
            </w:pPr>
            <w:r w:rsidRPr="007A3EEB">
              <w:t xml:space="preserve">Delegating </w:t>
            </w:r>
            <w:r w:rsidR="00B702A8">
              <w:t>tasks</w:t>
            </w:r>
            <w:r w:rsidRPr="007A3EEB">
              <w:t xml:space="preserve"> to team members, coaching, mentoring, and developing.</w:t>
            </w:r>
          </w:p>
          <w:p w14:paraId="22C91F10" w14:textId="6BF2010A" w:rsidR="007A3EEB" w:rsidRPr="007A3EEB" w:rsidRDefault="007A3EEB" w:rsidP="00094234">
            <w:pPr>
              <w:pStyle w:val="ListBullet"/>
            </w:pPr>
            <w:r w:rsidRPr="007A3EEB">
              <w:t>Investigating and resolving technical issues related to various tools and applications in the testing phase</w:t>
            </w:r>
            <w:r w:rsidR="00B702A8">
              <w:t>, production environments,</w:t>
            </w:r>
            <w:r w:rsidRPr="007A3EEB">
              <w:t xml:space="preserve"> and interface.</w:t>
            </w:r>
          </w:p>
          <w:p w14:paraId="19DE4714" w14:textId="2389B55D" w:rsidR="007A3EEB" w:rsidRPr="007A3EEB" w:rsidRDefault="007A3EEB" w:rsidP="00094234">
            <w:pPr>
              <w:pStyle w:val="ListBullet"/>
            </w:pPr>
            <w:r w:rsidRPr="007A3EEB">
              <w:t>Develop and maintain documentation related to standard operations procedures.</w:t>
            </w:r>
          </w:p>
          <w:p w14:paraId="7C2F962C" w14:textId="67314D19" w:rsidR="00E13C5D" w:rsidRPr="007A3EEB" w:rsidRDefault="007A3EEB" w:rsidP="00E13C5D">
            <w:pPr>
              <w:pStyle w:val="ListBullet"/>
            </w:pPr>
            <w:r w:rsidRPr="007A3EEB">
              <w:t xml:space="preserve">Contribute to </w:t>
            </w:r>
            <w:r w:rsidR="00B702A8">
              <w:t>improving</w:t>
            </w:r>
            <w:r w:rsidRPr="007A3EEB">
              <w:t xml:space="preserve"> </w:t>
            </w:r>
            <w:r w:rsidR="00B702A8">
              <w:t xml:space="preserve">the </w:t>
            </w:r>
            <w:r w:rsidRPr="007A3EEB">
              <w:t xml:space="preserve">efficiency of IT Operations </w:t>
            </w:r>
            <w:r w:rsidR="00B702A8">
              <w:t>processes</w:t>
            </w:r>
            <w:r w:rsidRPr="007A3EEB">
              <w:t xml:space="preserve"> and </w:t>
            </w:r>
            <w:r w:rsidR="00B702A8">
              <w:t>procedures</w:t>
            </w:r>
            <w:r w:rsidRPr="007A3EEB">
              <w:t>.</w:t>
            </w:r>
          </w:p>
          <w:p w14:paraId="2A93BD18" w14:textId="6967B476" w:rsidR="007A3EEB" w:rsidRPr="007A3EEB" w:rsidRDefault="007A3EEB" w:rsidP="00094234">
            <w:pPr>
              <w:pStyle w:val="ListBullet"/>
            </w:pPr>
            <w:r w:rsidRPr="007A3EEB">
              <w:t>Provide effective support and minimize downtime to the business by liaising with developers, SMEs back-end support, database administrators</w:t>
            </w:r>
            <w:r w:rsidR="00B702A8">
              <w:t>,</w:t>
            </w:r>
            <w:r w:rsidRPr="007A3EEB">
              <w:t xml:space="preserve"> and sub-ordinate teams.</w:t>
            </w:r>
          </w:p>
          <w:p w14:paraId="00CA0588" w14:textId="39A5B133" w:rsidR="007A3EEB" w:rsidRPr="007A3EEB" w:rsidRDefault="007A3EEB" w:rsidP="00094234">
            <w:pPr>
              <w:pStyle w:val="ListBullet"/>
            </w:pPr>
            <w:r w:rsidRPr="007A3EEB">
              <w:t>Train every engineer to handle all work items. avoid dependencies on individuals.</w:t>
            </w:r>
          </w:p>
          <w:p w14:paraId="6142F4A4" w14:textId="1C375F1E" w:rsidR="007A3EEB" w:rsidRPr="007A3EEB" w:rsidRDefault="007A3EEB" w:rsidP="00094234">
            <w:pPr>
              <w:pStyle w:val="ListBullet"/>
            </w:pPr>
            <w:r w:rsidRPr="007A3EEB">
              <w:t xml:space="preserve">Improve </w:t>
            </w:r>
            <w:r w:rsidR="00B702A8">
              <w:t>knowledge-sharing</w:t>
            </w:r>
            <w:r w:rsidRPr="007A3EEB">
              <w:t xml:space="preserve"> opportunities.</w:t>
            </w:r>
          </w:p>
          <w:p w14:paraId="22A73483" w14:textId="73C051AC" w:rsidR="00DC244E" w:rsidRPr="00331EFE" w:rsidRDefault="007A3EEB" w:rsidP="00331EFE">
            <w:pPr>
              <w:pStyle w:val="ListBullet"/>
            </w:pPr>
            <w:r w:rsidRPr="007A3EEB">
              <w:t>Responsible to resolve the Azure DevOps ticket request within the defined SLA.</w:t>
            </w:r>
          </w:p>
        </w:tc>
      </w:tr>
      <w:tr w:rsidR="00DC244E" w:rsidRPr="00CF1A49" w14:paraId="75527FFA" w14:textId="77777777" w:rsidTr="00DC244E">
        <w:tc>
          <w:tcPr>
            <w:tcW w:w="9290" w:type="dxa"/>
            <w:tcMar>
              <w:top w:w="216" w:type="dxa"/>
            </w:tcMar>
          </w:tcPr>
          <w:p w14:paraId="72F0EBD6" w14:textId="19666F85" w:rsidR="00DC244E" w:rsidRPr="00CF1A49" w:rsidRDefault="00051DBE" w:rsidP="00DC244E">
            <w:pPr>
              <w:pStyle w:val="Heading3"/>
              <w:contextualSpacing w:val="0"/>
            </w:pPr>
            <w:r>
              <w:lastRenderedPageBreak/>
              <w:t>august 2014</w:t>
            </w:r>
            <w:r w:rsidR="00DC244E" w:rsidRPr="00CF1A49">
              <w:t xml:space="preserve"> – </w:t>
            </w:r>
            <w:r w:rsidR="00355C94">
              <w:t>feb 2017</w:t>
            </w:r>
            <w:r w:rsidR="00504D99">
              <w:t xml:space="preserve"> [2 years 6 months]</w:t>
            </w:r>
          </w:p>
          <w:p w14:paraId="1F945AC5" w14:textId="442AF1EB" w:rsidR="00DC244E" w:rsidRPr="00CF1A49" w:rsidRDefault="00051DBE" w:rsidP="00DC244E">
            <w:pPr>
              <w:pStyle w:val="Heading2"/>
              <w:contextualSpacing w:val="0"/>
            </w:pPr>
            <w:r>
              <w:t>system a</w:t>
            </w:r>
            <w:r w:rsidR="00750393">
              <w:t>dministrator</w:t>
            </w:r>
            <w:r w:rsidR="00DC244E" w:rsidRPr="00CF1A49">
              <w:t xml:space="preserve">, </w:t>
            </w:r>
            <w:r w:rsidR="00750393">
              <w:rPr>
                <w:rStyle w:val="SubtleReference"/>
              </w:rPr>
              <w:t>the digital group infotech pvt ltd</w:t>
            </w:r>
          </w:p>
          <w:p w14:paraId="6CB01476" w14:textId="6445906F" w:rsidR="00504D99" w:rsidRDefault="00504D99" w:rsidP="00094234">
            <w:pPr>
              <w:pStyle w:val="ListBullet"/>
            </w:pPr>
            <w:r>
              <w:t>Lead a Small team of 6 Engineers.</w:t>
            </w:r>
          </w:p>
          <w:p w14:paraId="276D66F1" w14:textId="7B364989" w:rsidR="007B091C" w:rsidRDefault="007B091C" w:rsidP="00094234">
            <w:pPr>
              <w:pStyle w:val="ListBullet"/>
            </w:pPr>
            <w:r>
              <w:t>Responsible to Manage Entire Branch Servers, Network &amp; Office Desktop Infrastructure</w:t>
            </w:r>
          </w:p>
          <w:p w14:paraId="4E78E069" w14:textId="52134B0B" w:rsidR="007B091C" w:rsidRPr="007B091C" w:rsidRDefault="007B091C" w:rsidP="007B091C">
            <w:pPr>
              <w:pStyle w:val="ListBullet"/>
            </w:pPr>
            <w:r w:rsidRPr="007B091C">
              <w:t>MANAGED ACTIVE DIRECTORY - USERS, OUS, GROUPS, &amp; GROUP POLICIES MANAGEMENT.</w:t>
            </w:r>
          </w:p>
          <w:p w14:paraId="194E695B" w14:textId="7AD55A9D" w:rsidR="0038443C" w:rsidRDefault="0038443C" w:rsidP="00094234">
            <w:pPr>
              <w:pStyle w:val="ListBullet"/>
            </w:pPr>
            <w:r w:rsidRPr="0038443C">
              <w:t>Managing DNS &amp; DHCP Servers</w:t>
            </w:r>
          </w:p>
          <w:p w14:paraId="279E2897" w14:textId="30C688FC" w:rsidR="0038443C" w:rsidRDefault="0038443C" w:rsidP="00094234">
            <w:pPr>
              <w:pStyle w:val="ListBullet"/>
            </w:pPr>
            <w:r>
              <w:t>Manages Server backups and restore protocol</w:t>
            </w:r>
            <w:r w:rsidR="00504D99">
              <w:t xml:space="preserve"> using Tape Drive.</w:t>
            </w:r>
          </w:p>
          <w:p w14:paraId="7987E219" w14:textId="14BFC0D9" w:rsidR="0038443C" w:rsidRDefault="0038443C" w:rsidP="00094234">
            <w:pPr>
              <w:pStyle w:val="ListBullet"/>
            </w:pPr>
            <w:r>
              <w:t>Patch management of Servers</w:t>
            </w:r>
            <w:r w:rsidR="00A82606">
              <w:t xml:space="preserve"> using WSUS Server.</w:t>
            </w:r>
          </w:p>
          <w:p w14:paraId="6CF9D097" w14:textId="1EBA1788" w:rsidR="0038443C" w:rsidRDefault="00A82606" w:rsidP="00A82606">
            <w:pPr>
              <w:pStyle w:val="ListBullet"/>
            </w:pPr>
            <w:r>
              <w:t xml:space="preserve">Managing </w:t>
            </w:r>
            <w:proofErr w:type="spellStart"/>
            <w:r>
              <w:t>Websence</w:t>
            </w:r>
            <w:proofErr w:type="spellEnd"/>
            <w:r>
              <w:t xml:space="preserve"> Firewall</w:t>
            </w:r>
            <w:r w:rsidR="0038443C">
              <w:t>.</w:t>
            </w:r>
          </w:p>
          <w:p w14:paraId="566B011C" w14:textId="44B9146A" w:rsidR="00F97FA9" w:rsidRDefault="00F97FA9" w:rsidP="00094234">
            <w:pPr>
              <w:pStyle w:val="ListBullet"/>
            </w:pPr>
            <w:r>
              <w:t xml:space="preserve">Creating &amp; Managing Categories, Policies, Filters &amp; Exceptions in </w:t>
            </w:r>
            <w:proofErr w:type="spellStart"/>
            <w:r>
              <w:t>WebSence</w:t>
            </w:r>
            <w:proofErr w:type="spellEnd"/>
            <w:r>
              <w:t xml:space="preserve"> Firewall.</w:t>
            </w:r>
          </w:p>
          <w:p w14:paraId="0B50F2B7" w14:textId="65A0074A" w:rsidR="005C2129" w:rsidRDefault="005C2129" w:rsidP="00094234">
            <w:pPr>
              <w:pStyle w:val="ListBullet"/>
            </w:pPr>
            <w:r w:rsidRPr="005C2129">
              <w:t xml:space="preserve">Managing user email </w:t>
            </w:r>
            <w:r w:rsidR="00A82606">
              <w:t>accounts &amp;</w:t>
            </w:r>
            <w:r w:rsidRPr="005C2129">
              <w:t xml:space="preserve"> </w:t>
            </w:r>
            <w:r w:rsidR="00A82606">
              <w:t>mailboxes of</w:t>
            </w:r>
            <w:r w:rsidRPr="005C2129">
              <w:t xml:space="preserve"> AppRiver</w:t>
            </w:r>
          </w:p>
          <w:p w14:paraId="62168542" w14:textId="71523E8B" w:rsidR="00F97FA9" w:rsidRDefault="00F97FA9" w:rsidP="00094234">
            <w:pPr>
              <w:pStyle w:val="ListBullet"/>
            </w:pPr>
            <w:r>
              <w:t>Managing Hyper</w:t>
            </w:r>
            <w:r w:rsidR="00504D99">
              <w:t>-</w:t>
            </w:r>
            <w:r>
              <w:t>V Server.</w:t>
            </w:r>
          </w:p>
          <w:p w14:paraId="15031902" w14:textId="49306F1F" w:rsidR="00F97FA9" w:rsidRDefault="00F97FA9" w:rsidP="00094234">
            <w:pPr>
              <w:pStyle w:val="ListBullet"/>
            </w:pPr>
            <w:r>
              <w:t>Provisioning VM through Hyper V and managing them.</w:t>
            </w:r>
          </w:p>
          <w:p w14:paraId="32E32803" w14:textId="77777777" w:rsidR="00F97FA9" w:rsidRDefault="00F97FA9" w:rsidP="00094234">
            <w:pPr>
              <w:pStyle w:val="ListBullet"/>
            </w:pPr>
            <w:r>
              <w:t>Creating and Maintaining Snapshots of Virtual Machines.</w:t>
            </w:r>
          </w:p>
          <w:p w14:paraId="659D6942" w14:textId="3C2EC508" w:rsidR="00F97FA9" w:rsidRDefault="00F97FA9" w:rsidP="00094234">
            <w:pPr>
              <w:pStyle w:val="ListBullet"/>
            </w:pPr>
            <w:r>
              <w:t xml:space="preserve">Monitoring of Servers using Manage Engine </w:t>
            </w:r>
            <w:proofErr w:type="spellStart"/>
            <w:r>
              <w:t>OpManager</w:t>
            </w:r>
            <w:proofErr w:type="spellEnd"/>
            <w:r>
              <w:t>.</w:t>
            </w:r>
          </w:p>
          <w:p w14:paraId="62DBE882" w14:textId="49A83A63" w:rsidR="00F97FA9" w:rsidRDefault="00F97FA9" w:rsidP="00094234">
            <w:pPr>
              <w:pStyle w:val="ListBullet"/>
            </w:pPr>
            <w:r>
              <w:t xml:space="preserve">Managing File </w:t>
            </w:r>
            <w:r w:rsidR="00B702A8">
              <w:t>Servers</w:t>
            </w:r>
            <w:r>
              <w:t xml:space="preserve">, Print </w:t>
            </w:r>
            <w:r w:rsidR="00B702A8">
              <w:t>Servers</w:t>
            </w:r>
            <w:r>
              <w:t>, Database Servers, Web Servers, Linux servers, etc.</w:t>
            </w:r>
          </w:p>
          <w:p w14:paraId="2973B3C5" w14:textId="5DD110DE" w:rsidR="00F97FA9" w:rsidRDefault="00F97FA9" w:rsidP="00094234">
            <w:pPr>
              <w:pStyle w:val="ListBullet"/>
            </w:pPr>
            <w:r>
              <w:t xml:space="preserve">Installation of </w:t>
            </w:r>
            <w:r w:rsidR="00B702A8">
              <w:t>Windows</w:t>
            </w:r>
            <w:r>
              <w:t xml:space="preserve"> server OSes like 2008, 2012 </w:t>
            </w:r>
          </w:p>
          <w:p w14:paraId="56C45FA9" w14:textId="77777777" w:rsidR="00F97FA9" w:rsidRDefault="00F97FA9" w:rsidP="00094234">
            <w:pPr>
              <w:pStyle w:val="ListBullet"/>
            </w:pPr>
            <w:r>
              <w:t>Installation of Linux Server OS’s like RHEL, CentOS, Ubuntu, etc.</w:t>
            </w:r>
          </w:p>
          <w:p w14:paraId="4696C118" w14:textId="77777777" w:rsidR="00F97FA9" w:rsidRDefault="00F97FA9" w:rsidP="00094234">
            <w:pPr>
              <w:pStyle w:val="ListBullet"/>
            </w:pPr>
            <w:r>
              <w:t>Installation of Application IIS, MS SQL, FTP, AD LDS, etc.</w:t>
            </w:r>
          </w:p>
          <w:p w14:paraId="207A825F" w14:textId="0B8680EA" w:rsidR="00F97FA9" w:rsidRDefault="00F97FA9" w:rsidP="00094234">
            <w:pPr>
              <w:pStyle w:val="ListBullet"/>
            </w:pPr>
            <w:r>
              <w:t>Creating &amp; Managing Instances in AWS EC2 (Elastic Cloud Compute)</w:t>
            </w:r>
            <w:r w:rsidR="00A82606">
              <w:t xml:space="preserve"> on Demand</w:t>
            </w:r>
            <w:r>
              <w:t>.</w:t>
            </w:r>
          </w:p>
          <w:p w14:paraId="6AF48CFE" w14:textId="77777777" w:rsidR="00F97FA9" w:rsidRDefault="00F97FA9" w:rsidP="00F97FA9">
            <w:pPr>
              <w:pStyle w:val="Heading3"/>
            </w:pPr>
          </w:p>
          <w:p w14:paraId="368A5E5A" w14:textId="16E84963" w:rsidR="003721F9" w:rsidRDefault="003721F9" w:rsidP="00F97FA9">
            <w:pPr>
              <w:pStyle w:val="Heading3"/>
            </w:pPr>
          </w:p>
        </w:tc>
      </w:tr>
      <w:tr w:rsidR="00DC244E" w:rsidRPr="00CF1A49" w14:paraId="08402BC6" w14:textId="77777777" w:rsidTr="00DC244E">
        <w:tc>
          <w:tcPr>
            <w:tcW w:w="9290" w:type="dxa"/>
            <w:tcMar>
              <w:top w:w="216" w:type="dxa"/>
            </w:tcMar>
          </w:tcPr>
          <w:p w14:paraId="7F109EAD" w14:textId="5E0527AC" w:rsidR="00DC244E" w:rsidRPr="00CF1A49" w:rsidRDefault="00051DBE" w:rsidP="00DC244E">
            <w:pPr>
              <w:pStyle w:val="Heading3"/>
              <w:contextualSpacing w:val="0"/>
            </w:pPr>
            <w:r>
              <w:lastRenderedPageBreak/>
              <w:t>july 2013</w:t>
            </w:r>
            <w:r w:rsidR="00DC244E" w:rsidRPr="00CF1A49">
              <w:t xml:space="preserve"> – </w:t>
            </w:r>
            <w:r>
              <w:t>feb 2014</w:t>
            </w:r>
            <w:r w:rsidR="00504D99">
              <w:t xml:space="preserve"> [7 Months]</w:t>
            </w:r>
          </w:p>
          <w:p w14:paraId="3BA449D6" w14:textId="50782FE3" w:rsidR="00DC244E" w:rsidRDefault="00051DBE" w:rsidP="00DC244E">
            <w:pPr>
              <w:pStyle w:val="Heading2"/>
              <w:contextualSpacing w:val="0"/>
              <w:rPr>
                <w:rStyle w:val="SubtleReference"/>
              </w:rPr>
            </w:pPr>
            <w:r>
              <w:t>associate consultant</w:t>
            </w:r>
            <w:r w:rsidR="00DC244E" w:rsidRPr="00CF1A49">
              <w:t xml:space="preserve">, </w:t>
            </w:r>
            <w:r>
              <w:rPr>
                <w:rStyle w:val="SubtleReference"/>
              </w:rPr>
              <w:t>netcout it technology</w:t>
            </w:r>
          </w:p>
          <w:p w14:paraId="2DD1FE58" w14:textId="7542E2BF" w:rsidR="00051DBE" w:rsidRPr="00051DBE" w:rsidRDefault="00051DBE" w:rsidP="00DC244E">
            <w:pPr>
              <w:pStyle w:val="Heading2"/>
              <w:contextualSpacing w:val="0"/>
              <w:rPr>
                <w:rStyle w:val="SubtleReference"/>
                <w:bCs/>
              </w:rPr>
            </w:pPr>
            <w:r w:rsidRPr="00051DBE">
              <w:rPr>
                <w:rStyle w:val="SubtleReference"/>
                <w:bCs/>
              </w:rPr>
              <w:t>client: polaris financial technologies</w:t>
            </w:r>
          </w:p>
          <w:p w14:paraId="2FC574D4" w14:textId="53A3CC6D" w:rsidR="005B436C" w:rsidRDefault="00094234" w:rsidP="00094234">
            <w:pPr>
              <w:pStyle w:val="ListBullet"/>
              <w:numPr>
                <w:ilvl w:val="0"/>
                <w:numId w:val="24"/>
              </w:numPr>
            </w:pPr>
            <w:r>
              <w:t>H</w:t>
            </w:r>
            <w:r w:rsidR="00A20A8E" w:rsidRPr="00C11A37">
              <w:t xml:space="preserve">ands on Experience </w:t>
            </w:r>
            <w:r w:rsidR="00A20A8E">
              <w:t>in managing</w:t>
            </w:r>
            <w:r w:rsidR="00A20A8E" w:rsidRPr="00B75A4B">
              <w:t xml:space="preserve"> </w:t>
            </w:r>
            <w:r w:rsidR="005B436C" w:rsidRPr="005B436C">
              <w:t>300+ Server (Including VM).</w:t>
            </w:r>
          </w:p>
          <w:p w14:paraId="0A83986F" w14:textId="25022107" w:rsidR="00F82449" w:rsidRDefault="00F82449" w:rsidP="00094234">
            <w:pPr>
              <w:pStyle w:val="ListBullet"/>
              <w:numPr>
                <w:ilvl w:val="0"/>
                <w:numId w:val="24"/>
              </w:numPr>
            </w:pPr>
            <w:r>
              <w:t>Work</w:t>
            </w:r>
            <w:r w:rsidR="00094234">
              <w:t>ed</w:t>
            </w:r>
            <w:r>
              <w:t xml:space="preserve"> </w:t>
            </w:r>
            <w:r w:rsidR="00094234">
              <w:t>with</w:t>
            </w:r>
            <w:r>
              <w:t xml:space="preserve"> Windows &amp; Linux servers</w:t>
            </w:r>
          </w:p>
          <w:p w14:paraId="20894E2C" w14:textId="0F81F00D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>Patch management of Servers</w:t>
            </w:r>
            <w:r w:rsidR="00094234">
              <w:t xml:space="preserve"> USING WSUS</w:t>
            </w:r>
            <w:r w:rsidRPr="00051DBE">
              <w:t>.</w:t>
            </w:r>
          </w:p>
          <w:p w14:paraId="4E88C20E" w14:textId="7AF4C0BA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 xml:space="preserve">Provisioning </w:t>
            </w:r>
            <w:r w:rsidR="00094234">
              <w:t xml:space="preserve">OF NEW </w:t>
            </w:r>
            <w:r w:rsidRPr="00051DBE">
              <w:t>VM</w:t>
            </w:r>
            <w:r w:rsidR="00094234">
              <w:t>S</w:t>
            </w:r>
            <w:r w:rsidRPr="00051DBE">
              <w:t xml:space="preserve"> using VMware.</w:t>
            </w:r>
          </w:p>
          <w:p w14:paraId="04FF5EF7" w14:textId="1E05D25D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>Creating and Maintaining Snapshots of Virtual Machines.</w:t>
            </w:r>
          </w:p>
          <w:p w14:paraId="68EB3008" w14:textId="134166A7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 xml:space="preserve">Creating </w:t>
            </w:r>
            <w:proofErr w:type="spellStart"/>
            <w:r w:rsidRPr="00051DBE">
              <w:t>vmfs</w:t>
            </w:r>
            <w:proofErr w:type="spellEnd"/>
            <w:r w:rsidRPr="00051DBE">
              <w:t xml:space="preserve"> Datastores by using the LUNs assigned by SAN Team.</w:t>
            </w:r>
          </w:p>
          <w:p w14:paraId="219E8B82" w14:textId="4F0BBFD4" w:rsidR="00051DBE" w:rsidRPr="00051DBE" w:rsidRDefault="00051DBE" w:rsidP="00094234">
            <w:pPr>
              <w:pStyle w:val="ListBullet"/>
              <w:numPr>
                <w:ilvl w:val="0"/>
                <w:numId w:val="24"/>
              </w:numPr>
            </w:pPr>
            <w:r w:rsidRPr="00051DBE">
              <w:t>Creating and Managing VMware VM Templates.</w:t>
            </w:r>
          </w:p>
          <w:p w14:paraId="2A4DDDBC" w14:textId="212056E8" w:rsidR="00051DBE" w:rsidRDefault="005B436C" w:rsidP="00094234">
            <w:pPr>
              <w:pStyle w:val="ListBullet"/>
              <w:numPr>
                <w:ilvl w:val="0"/>
                <w:numId w:val="24"/>
              </w:numPr>
            </w:pPr>
            <w:r w:rsidRPr="005B436C">
              <w:t>Monitoring of Servers using Nagios</w:t>
            </w:r>
            <w:r w:rsidR="00051DBE" w:rsidRPr="00051DBE">
              <w:t>.</w:t>
            </w:r>
          </w:p>
        </w:tc>
      </w:tr>
      <w:tr w:rsidR="00DC244E" w:rsidRPr="00CF1A49" w14:paraId="0BCE091D" w14:textId="77777777" w:rsidTr="00DC244E">
        <w:tc>
          <w:tcPr>
            <w:tcW w:w="9290" w:type="dxa"/>
            <w:tcMar>
              <w:top w:w="216" w:type="dxa"/>
            </w:tcMar>
          </w:tcPr>
          <w:p w14:paraId="7A40653D" w14:textId="6DBAB52F" w:rsidR="00DC244E" w:rsidRPr="00CF1A49" w:rsidRDefault="00051DBE" w:rsidP="00DC244E">
            <w:pPr>
              <w:pStyle w:val="Heading3"/>
              <w:contextualSpacing w:val="0"/>
            </w:pPr>
            <w:r>
              <w:t>june 2010</w:t>
            </w:r>
            <w:r w:rsidR="00DC244E" w:rsidRPr="00CF1A49">
              <w:t xml:space="preserve"> – </w:t>
            </w:r>
            <w:r w:rsidR="008B5118">
              <w:t>july 2013</w:t>
            </w:r>
            <w:r w:rsidR="00504D99">
              <w:t xml:space="preserve"> [3+ years]</w:t>
            </w:r>
          </w:p>
          <w:p w14:paraId="1378CED9" w14:textId="6505C87C" w:rsidR="00DC244E" w:rsidRPr="00CF1A49" w:rsidRDefault="00DC244E" w:rsidP="00DC244E">
            <w:pPr>
              <w:pStyle w:val="Heading2"/>
              <w:contextualSpacing w:val="0"/>
            </w:pPr>
            <w:r>
              <w:t>associate analyst</w:t>
            </w:r>
            <w:r w:rsidRPr="00CF1A49">
              <w:t xml:space="preserve">, </w:t>
            </w:r>
            <w:r w:rsidRPr="00DC244E">
              <w:rPr>
                <w:rStyle w:val="SubtleReference"/>
              </w:rPr>
              <w:t>The Walt Disney Company</w:t>
            </w:r>
          </w:p>
          <w:p w14:paraId="75039BDF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HANDS ON EXPERIENCE IN MANAGING 100+ PHYSICAL SERVERS LIKE 1U OR 2U HP, DELL, IBM SERVERS &amp; OFFICE DESKTOP INFRASTRUCTURE.</w:t>
            </w:r>
          </w:p>
          <w:p w14:paraId="267FC0CF" w14:textId="49C7CF5A" w:rsidR="00094234" w:rsidRPr="00094234" w:rsidRDefault="00B702A8" w:rsidP="00094234">
            <w:pPr>
              <w:pStyle w:val="ListBullet"/>
              <w:numPr>
                <w:ilvl w:val="0"/>
                <w:numId w:val="25"/>
              </w:numPr>
            </w:pPr>
            <w:r>
              <w:t>HANDS-ON</w:t>
            </w:r>
            <w:r w:rsidR="00094234" w:rsidRPr="00094234">
              <w:t xml:space="preserve"> EXPERIENCE MANAGING OFFICE DESKTOP</w:t>
            </w:r>
            <w:r w:rsidR="00094234">
              <w:t>,</w:t>
            </w:r>
            <w:r w:rsidR="00094234" w:rsidRPr="00094234">
              <w:t xml:space="preserve"> NETWORK </w:t>
            </w:r>
            <w:r w:rsidR="00094234">
              <w:t>&amp;</w:t>
            </w:r>
            <w:r w:rsidR="00094234" w:rsidRPr="00094234">
              <w:t xml:space="preserve"> STORAGE EQUIPMENT’S.</w:t>
            </w:r>
          </w:p>
          <w:p w14:paraId="0E14965A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HANDS ON EXPERIENCE working WITH WINDOWS 7, WINDOWS SERVER 2003, WINDOWS SERVER 2008 &amp; LINUX OSES.</w:t>
            </w:r>
          </w:p>
          <w:p w14:paraId="46D8A34E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 xml:space="preserve">Managed and troubleshoot the issues with Physical Server (Dell Power Edge Sc1430, Dell Power Edge 1900 &amp; IBM eServer </w:t>
            </w:r>
            <w:proofErr w:type="spellStart"/>
            <w:r w:rsidRPr="00094234">
              <w:t>xSeries</w:t>
            </w:r>
            <w:proofErr w:type="spellEnd"/>
            <w:r w:rsidRPr="00094234">
              <w:t xml:space="preserve"> 225), Desktop (HP, Dell, Lenovo &amp; Assembled) and Laptops.</w:t>
            </w:r>
          </w:p>
          <w:p w14:paraId="7FFDD268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MANAGED ACTIVE DIRECTORY - USERS, OUS, GROUPS, &amp; GROUP POLICIES MANAGEMENT.</w:t>
            </w:r>
          </w:p>
          <w:p w14:paraId="477DCF46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MANAGED USERS EMAIL ACCOUNTS AND MAILBOXES SIZE IN GOOGLE APPS.</w:t>
            </w:r>
          </w:p>
          <w:p w14:paraId="4085950F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WORKED ON SERVER BACKUP AND RESTORE PROTOCOL &amp; PATCH MANAGEMENT USING WSUS SERVER.</w:t>
            </w:r>
          </w:p>
          <w:p w14:paraId="5FB4381D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CREATING AND MANAGING SHARES &amp; THEIR PERMISSIONS IN IOMEGA NAS DRIVE</w:t>
            </w:r>
          </w:p>
          <w:p w14:paraId="1FD99E4F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PROVISIONING VM USING VMWARE.</w:t>
            </w:r>
          </w:p>
          <w:p w14:paraId="7A9AF425" w14:textId="084FA3EC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 xml:space="preserve">FIREWALL MANAGEMENT – FORTI GATE, KERIO’S (SOFTWARE FIREWALL) like </w:t>
            </w:r>
            <w:r w:rsidR="0087558D" w:rsidRPr="00094234">
              <w:t>Managing</w:t>
            </w:r>
            <w:r w:rsidRPr="00094234">
              <w:t xml:space="preserve"> URL Filtering polices &amp; Managing Nat</w:t>
            </w:r>
            <w:r w:rsidR="0087558D">
              <w:t>-</w:t>
            </w:r>
            <w:proofErr w:type="spellStart"/>
            <w:r w:rsidRPr="00094234">
              <w:t>ing</w:t>
            </w:r>
            <w:proofErr w:type="spellEnd"/>
            <w:r w:rsidRPr="00094234">
              <w:t xml:space="preserve"> rules.</w:t>
            </w:r>
          </w:p>
          <w:p w14:paraId="2595192B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MONITORING OF SERVERS USING SERVERSCHECK.</w:t>
            </w:r>
          </w:p>
          <w:p w14:paraId="63F3457C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TROUBLESHOOT SERVER, NETWORK, DESKTOP &amp; NAS DRIVE RELATED ISSUES.</w:t>
            </w:r>
          </w:p>
          <w:p w14:paraId="06BD8F1A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RESPONSIBLE FOR NEW INFRA IMPLEMENTATION.</w:t>
            </w:r>
          </w:p>
          <w:p w14:paraId="31277EE2" w14:textId="77777777" w:rsidR="00094234" w:rsidRPr="00094234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RESPONSIBLE TO SUPPORT OUTSTATIONED/REMOTE USERS BY USING TEAMVIEWER.</w:t>
            </w:r>
          </w:p>
          <w:p w14:paraId="286D7FD6" w14:textId="533B84E8" w:rsidR="00DC244E" w:rsidRDefault="00094234" w:rsidP="00094234">
            <w:pPr>
              <w:pStyle w:val="ListBullet"/>
              <w:numPr>
                <w:ilvl w:val="0"/>
                <w:numId w:val="25"/>
              </w:numPr>
            </w:pPr>
            <w:r w:rsidRPr="00094234">
              <w:t>RESPONSIBLE FOR MAINTAINING INVENTORY OF DESKTOPS, SEVERS, NETWORK EQUIPMENT’S AND OTHER HARDWARE PERIPHERALS.</w:t>
            </w:r>
          </w:p>
        </w:tc>
      </w:tr>
    </w:tbl>
    <w:sdt>
      <w:sdtPr>
        <w:alias w:val="Education:"/>
        <w:tag w:val="Education:"/>
        <w:id w:val="-1908763273"/>
        <w:placeholder>
          <w:docPart w:val="FF8988907A1E4D7F820B95EE2475F5A2"/>
        </w:placeholder>
        <w:temporary/>
        <w:showingPlcHdr/>
        <w15:appearance w15:val="hidden"/>
      </w:sdtPr>
      <w:sdtContent>
        <w:p w14:paraId="379BF5E1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755FD0DC" w14:textId="77777777" w:rsidTr="00910289">
        <w:tc>
          <w:tcPr>
            <w:tcW w:w="9290" w:type="dxa"/>
          </w:tcPr>
          <w:p w14:paraId="75348FBA" w14:textId="60F709F6" w:rsidR="001D0BF1" w:rsidRPr="00CF1A49" w:rsidRDefault="00910289" w:rsidP="001D0BF1">
            <w:pPr>
              <w:pStyle w:val="Heading3"/>
              <w:contextualSpacing w:val="0"/>
            </w:pPr>
            <w:r>
              <w:t>mar</w:t>
            </w:r>
            <w:r w:rsidR="001D0BF1" w:rsidRPr="00CF1A49">
              <w:t xml:space="preserve"> </w:t>
            </w:r>
            <w:r>
              <w:t>2013</w:t>
            </w:r>
          </w:p>
          <w:p w14:paraId="0E4B2F3C" w14:textId="0BC8CC41" w:rsidR="007538DC" w:rsidRPr="00CF1A49" w:rsidRDefault="006304A8" w:rsidP="006304A8">
            <w:pPr>
              <w:pStyle w:val="Heading2"/>
              <w:contextualSpacing w:val="0"/>
            </w:pPr>
            <w:r>
              <w:t>b.sc. - it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vinayaka mission university</w:t>
            </w:r>
          </w:p>
        </w:tc>
      </w:tr>
    </w:tbl>
    <w:p w14:paraId="79E62725" w14:textId="20C2C1CE" w:rsidR="00B51D1B" w:rsidRPr="006E1507" w:rsidRDefault="00B51D1B" w:rsidP="0042770F"/>
    <w:sectPr w:rsidR="00B51D1B" w:rsidRPr="006E1507" w:rsidSect="005A1B10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D1E8" w14:textId="77777777" w:rsidR="002B307D" w:rsidRDefault="002B307D" w:rsidP="0068194B">
      <w:r>
        <w:separator/>
      </w:r>
    </w:p>
    <w:p w14:paraId="70FA6701" w14:textId="77777777" w:rsidR="002B307D" w:rsidRDefault="002B307D"/>
    <w:p w14:paraId="514E7445" w14:textId="77777777" w:rsidR="002B307D" w:rsidRDefault="002B307D"/>
  </w:endnote>
  <w:endnote w:type="continuationSeparator" w:id="0">
    <w:p w14:paraId="30A02979" w14:textId="77777777" w:rsidR="002B307D" w:rsidRDefault="002B307D" w:rsidP="0068194B">
      <w:r>
        <w:continuationSeparator/>
      </w:r>
    </w:p>
    <w:p w14:paraId="0B63DC27" w14:textId="77777777" w:rsidR="002B307D" w:rsidRDefault="002B307D"/>
    <w:p w14:paraId="11018BCD" w14:textId="77777777" w:rsidR="002B307D" w:rsidRDefault="002B30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0A8C4E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1F2B9" w14:textId="77777777" w:rsidR="002B307D" w:rsidRDefault="002B307D" w:rsidP="0068194B">
      <w:r>
        <w:separator/>
      </w:r>
    </w:p>
    <w:p w14:paraId="4F198224" w14:textId="77777777" w:rsidR="002B307D" w:rsidRDefault="002B307D"/>
    <w:p w14:paraId="20A27E3D" w14:textId="77777777" w:rsidR="002B307D" w:rsidRDefault="002B307D"/>
  </w:footnote>
  <w:footnote w:type="continuationSeparator" w:id="0">
    <w:p w14:paraId="4C875A9F" w14:textId="77777777" w:rsidR="002B307D" w:rsidRDefault="002B307D" w:rsidP="0068194B">
      <w:r>
        <w:continuationSeparator/>
      </w:r>
    </w:p>
    <w:p w14:paraId="7FAC6E95" w14:textId="77777777" w:rsidR="002B307D" w:rsidRDefault="002B307D"/>
    <w:p w14:paraId="151B4EC1" w14:textId="77777777" w:rsidR="002B307D" w:rsidRDefault="002B307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BB6E8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87D839F" wp14:editId="322F48C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6CAD969D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D23CC4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3B709D"/>
    <w:multiLevelType w:val="multilevel"/>
    <w:tmpl w:val="0F2A0C2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03B2730"/>
    <w:multiLevelType w:val="hybridMultilevel"/>
    <w:tmpl w:val="1930A8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006A8"/>
    <w:multiLevelType w:val="hybridMultilevel"/>
    <w:tmpl w:val="852C5AC0"/>
    <w:lvl w:ilvl="0" w:tplc="2C68F3B4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0A544A9"/>
    <w:multiLevelType w:val="hybridMultilevel"/>
    <w:tmpl w:val="B65EE6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B57A7"/>
    <w:multiLevelType w:val="hybridMultilevel"/>
    <w:tmpl w:val="D826C4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941458"/>
    <w:multiLevelType w:val="multilevel"/>
    <w:tmpl w:val="76B479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8" w15:restartNumberingAfterBreak="0">
    <w:nsid w:val="4B2B7ADA"/>
    <w:multiLevelType w:val="multilevel"/>
    <w:tmpl w:val="BC50F3D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9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73716F0"/>
    <w:multiLevelType w:val="hybridMultilevel"/>
    <w:tmpl w:val="86DE8E6E"/>
    <w:lvl w:ilvl="0" w:tplc="AA98189C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03A91"/>
    <w:multiLevelType w:val="hybridMultilevel"/>
    <w:tmpl w:val="225EE3EA"/>
    <w:lvl w:ilvl="0" w:tplc="A8B815A8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36028"/>
    <w:multiLevelType w:val="multilevel"/>
    <w:tmpl w:val="494662B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3" w15:restartNumberingAfterBreak="0">
    <w:nsid w:val="7A0A2908"/>
    <w:multiLevelType w:val="hybridMultilevel"/>
    <w:tmpl w:val="AAF035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F15DF"/>
    <w:multiLevelType w:val="hybridMultilevel"/>
    <w:tmpl w:val="5E5674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501379">
    <w:abstractNumId w:val="9"/>
  </w:num>
  <w:num w:numId="2" w16cid:durableId="146669894">
    <w:abstractNumId w:val="8"/>
  </w:num>
  <w:num w:numId="3" w16cid:durableId="1834374486">
    <w:abstractNumId w:val="7"/>
  </w:num>
  <w:num w:numId="4" w16cid:durableId="1895774106">
    <w:abstractNumId w:val="6"/>
  </w:num>
  <w:num w:numId="5" w16cid:durableId="2105108618">
    <w:abstractNumId w:val="11"/>
  </w:num>
  <w:num w:numId="6" w16cid:durableId="1911767022">
    <w:abstractNumId w:val="3"/>
  </w:num>
  <w:num w:numId="7" w16cid:durableId="107437241">
    <w:abstractNumId w:val="14"/>
  </w:num>
  <w:num w:numId="8" w16cid:durableId="1723794794">
    <w:abstractNumId w:val="2"/>
  </w:num>
  <w:num w:numId="9" w16cid:durableId="519197014">
    <w:abstractNumId w:val="19"/>
  </w:num>
  <w:num w:numId="10" w16cid:durableId="461196434">
    <w:abstractNumId w:val="5"/>
  </w:num>
  <w:num w:numId="11" w16cid:durableId="1823933455">
    <w:abstractNumId w:val="4"/>
  </w:num>
  <w:num w:numId="12" w16cid:durableId="1057242820">
    <w:abstractNumId w:val="1"/>
  </w:num>
  <w:num w:numId="13" w16cid:durableId="2088182310">
    <w:abstractNumId w:val="0"/>
  </w:num>
  <w:num w:numId="14" w16cid:durableId="659115920">
    <w:abstractNumId w:val="15"/>
  </w:num>
  <w:num w:numId="15" w16cid:durableId="2121290854">
    <w:abstractNumId w:val="20"/>
  </w:num>
  <w:num w:numId="16" w16cid:durableId="2092193910">
    <w:abstractNumId w:val="24"/>
  </w:num>
  <w:num w:numId="17" w16cid:durableId="357706305">
    <w:abstractNumId w:val="21"/>
  </w:num>
  <w:num w:numId="18" w16cid:durableId="2012826470">
    <w:abstractNumId w:val="16"/>
  </w:num>
  <w:num w:numId="19" w16cid:durableId="1964730054">
    <w:abstractNumId w:val="13"/>
  </w:num>
  <w:num w:numId="20" w16cid:durableId="1407341339">
    <w:abstractNumId w:val="12"/>
  </w:num>
  <w:num w:numId="21" w16cid:durableId="1087114499">
    <w:abstractNumId w:val="23"/>
  </w:num>
  <w:num w:numId="22" w16cid:durableId="273249844">
    <w:abstractNumId w:val="18"/>
  </w:num>
  <w:num w:numId="23" w16cid:durableId="2004356140">
    <w:abstractNumId w:val="10"/>
  </w:num>
  <w:num w:numId="24" w16cid:durableId="1146242140">
    <w:abstractNumId w:val="17"/>
  </w:num>
  <w:num w:numId="25" w16cid:durableId="705830387">
    <w:abstractNumId w:val="22"/>
  </w:num>
  <w:num w:numId="26" w16cid:durableId="846795272">
    <w:abstractNumId w:val="9"/>
  </w:num>
  <w:num w:numId="27" w16cid:durableId="1660109612">
    <w:abstractNumId w:val="9"/>
  </w:num>
  <w:num w:numId="28" w16cid:durableId="192770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ABE"/>
    <w:rsid w:val="000001EF"/>
    <w:rsid w:val="00007322"/>
    <w:rsid w:val="00007728"/>
    <w:rsid w:val="00024584"/>
    <w:rsid w:val="00024730"/>
    <w:rsid w:val="00051DBE"/>
    <w:rsid w:val="00052489"/>
    <w:rsid w:val="00055E95"/>
    <w:rsid w:val="0007021F"/>
    <w:rsid w:val="00094234"/>
    <w:rsid w:val="000B2BA5"/>
    <w:rsid w:val="000F2F8C"/>
    <w:rsid w:val="0010006E"/>
    <w:rsid w:val="001045A8"/>
    <w:rsid w:val="00114A91"/>
    <w:rsid w:val="0011579E"/>
    <w:rsid w:val="0011676E"/>
    <w:rsid w:val="001427E1"/>
    <w:rsid w:val="00161EE3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2C3"/>
    <w:rsid w:val="00213B4C"/>
    <w:rsid w:val="002253B0"/>
    <w:rsid w:val="00232DF6"/>
    <w:rsid w:val="00236D54"/>
    <w:rsid w:val="00241D8C"/>
    <w:rsid w:val="00241FDB"/>
    <w:rsid w:val="0024720C"/>
    <w:rsid w:val="002472A5"/>
    <w:rsid w:val="002617AE"/>
    <w:rsid w:val="002638D0"/>
    <w:rsid w:val="002647D3"/>
    <w:rsid w:val="00275EAE"/>
    <w:rsid w:val="00283E5F"/>
    <w:rsid w:val="00291628"/>
    <w:rsid w:val="00294998"/>
    <w:rsid w:val="00297F18"/>
    <w:rsid w:val="002A1945"/>
    <w:rsid w:val="002B2958"/>
    <w:rsid w:val="002B307D"/>
    <w:rsid w:val="002B3FC8"/>
    <w:rsid w:val="002C3A75"/>
    <w:rsid w:val="002D23C5"/>
    <w:rsid w:val="002D6137"/>
    <w:rsid w:val="002E3711"/>
    <w:rsid w:val="002E7E61"/>
    <w:rsid w:val="002F05E5"/>
    <w:rsid w:val="002F0F3F"/>
    <w:rsid w:val="002F254D"/>
    <w:rsid w:val="002F30E4"/>
    <w:rsid w:val="00307140"/>
    <w:rsid w:val="00316DFF"/>
    <w:rsid w:val="00325B57"/>
    <w:rsid w:val="00331EFE"/>
    <w:rsid w:val="00336056"/>
    <w:rsid w:val="003544E1"/>
    <w:rsid w:val="00355C94"/>
    <w:rsid w:val="00366398"/>
    <w:rsid w:val="003721F9"/>
    <w:rsid w:val="0038443C"/>
    <w:rsid w:val="003925B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56E8"/>
    <w:rsid w:val="0042770F"/>
    <w:rsid w:val="004319E0"/>
    <w:rsid w:val="00437E8C"/>
    <w:rsid w:val="00440225"/>
    <w:rsid w:val="004726BC"/>
    <w:rsid w:val="00474105"/>
    <w:rsid w:val="004747A5"/>
    <w:rsid w:val="0048076F"/>
    <w:rsid w:val="00480E6E"/>
    <w:rsid w:val="00486277"/>
    <w:rsid w:val="00494CF6"/>
    <w:rsid w:val="00495F8D"/>
    <w:rsid w:val="004A1FAE"/>
    <w:rsid w:val="004A32FF"/>
    <w:rsid w:val="004B06EB"/>
    <w:rsid w:val="004B4D1F"/>
    <w:rsid w:val="004B6AD0"/>
    <w:rsid w:val="004C2D5D"/>
    <w:rsid w:val="004C33E1"/>
    <w:rsid w:val="004D79E8"/>
    <w:rsid w:val="004E01EB"/>
    <w:rsid w:val="004E2794"/>
    <w:rsid w:val="00503192"/>
    <w:rsid w:val="00504D99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B436C"/>
    <w:rsid w:val="005C2129"/>
    <w:rsid w:val="005C5932"/>
    <w:rsid w:val="005D1FB8"/>
    <w:rsid w:val="005D3CA7"/>
    <w:rsid w:val="005D4CC1"/>
    <w:rsid w:val="005F4B91"/>
    <w:rsid w:val="005F55D2"/>
    <w:rsid w:val="0062312F"/>
    <w:rsid w:val="00625F2C"/>
    <w:rsid w:val="00630131"/>
    <w:rsid w:val="006304A8"/>
    <w:rsid w:val="006618E9"/>
    <w:rsid w:val="0068194B"/>
    <w:rsid w:val="00692703"/>
    <w:rsid w:val="006A1962"/>
    <w:rsid w:val="006B5D48"/>
    <w:rsid w:val="006B7D7B"/>
    <w:rsid w:val="006C1A5E"/>
    <w:rsid w:val="006C4FC5"/>
    <w:rsid w:val="006E1507"/>
    <w:rsid w:val="006F23DD"/>
    <w:rsid w:val="007007C2"/>
    <w:rsid w:val="00712D8B"/>
    <w:rsid w:val="007273B7"/>
    <w:rsid w:val="00733E0A"/>
    <w:rsid w:val="0074403D"/>
    <w:rsid w:val="00746D44"/>
    <w:rsid w:val="00750393"/>
    <w:rsid w:val="007538DC"/>
    <w:rsid w:val="00754445"/>
    <w:rsid w:val="00757803"/>
    <w:rsid w:val="00763C57"/>
    <w:rsid w:val="0079206B"/>
    <w:rsid w:val="00796076"/>
    <w:rsid w:val="007A3B9A"/>
    <w:rsid w:val="007A3EEB"/>
    <w:rsid w:val="007B091C"/>
    <w:rsid w:val="007C0566"/>
    <w:rsid w:val="007C2373"/>
    <w:rsid w:val="007C606B"/>
    <w:rsid w:val="007E6A61"/>
    <w:rsid w:val="007E7DF4"/>
    <w:rsid w:val="00801140"/>
    <w:rsid w:val="00803404"/>
    <w:rsid w:val="00824765"/>
    <w:rsid w:val="00834955"/>
    <w:rsid w:val="00836C45"/>
    <w:rsid w:val="00855B59"/>
    <w:rsid w:val="00860461"/>
    <w:rsid w:val="0086487C"/>
    <w:rsid w:val="00870B20"/>
    <w:rsid w:val="0087558D"/>
    <w:rsid w:val="008815B4"/>
    <w:rsid w:val="008829F8"/>
    <w:rsid w:val="00885897"/>
    <w:rsid w:val="008A6538"/>
    <w:rsid w:val="008B5118"/>
    <w:rsid w:val="008C7056"/>
    <w:rsid w:val="008D5082"/>
    <w:rsid w:val="008F3ABE"/>
    <w:rsid w:val="008F3B14"/>
    <w:rsid w:val="008F3CDD"/>
    <w:rsid w:val="00901899"/>
    <w:rsid w:val="00902545"/>
    <w:rsid w:val="0090344B"/>
    <w:rsid w:val="00905715"/>
    <w:rsid w:val="00910289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008CE"/>
    <w:rsid w:val="00A048DA"/>
    <w:rsid w:val="00A14534"/>
    <w:rsid w:val="00A16DAA"/>
    <w:rsid w:val="00A20A8E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4FB3"/>
    <w:rsid w:val="00A724BD"/>
    <w:rsid w:val="00A73B8E"/>
    <w:rsid w:val="00A755E8"/>
    <w:rsid w:val="00A82606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2695D"/>
    <w:rsid w:val="00B50F99"/>
    <w:rsid w:val="00B51D1B"/>
    <w:rsid w:val="00B540F4"/>
    <w:rsid w:val="00B60FD0"/>
    <w:rsid w:val="00B622DF"/>
    <w:rsid w:val="00B6332A"/>
    <w:rsid w:val="00B702A8"/>
    <w:rsid w:val="00B75A4B"/>
    <w:rsid w:val="00B81760"/>
    <w:rsid w:val="00B8494C"/>
    <w:rsid w:val="00BA1546"/>
    <w:rsid w:val="00BA6308"/>
    <w:rsid w:val="00BA7B67"/>
    <w:rsid w:val="00BB4E51"/>
    <w:rsid w:val="00BD431F"/>
    <w:rsid w:val="00BE423E"/>
    <w:rsid w:val="00BF2C1C"/>
    <w:rsid w:val="00BF61AC"/>
    <w:rsid w:val="00C11A37"/>
    <w:rsid w:val="00C47FA6"/>
    <w:rsid w:val="00C55D3A"/>
    <w:rsid w:val="00C57FC6"/>
    <w:rsid w:val="00C66A7D"/>
    <w:rsid w:val="00C779DA"/>
    <w:rsid w:val="00C814F7"/>
    <w:rsid w:val="00CA4B4D"/>
    <w:rsid w:val="00CB02FE"/>
    <w:rsid w:val="00CB35C3"/>
    <w:rsid w:val="00CD323D"/>
    <w:rsid w:val="00CE4030"/>
    <w:rsid w:val="00CE64B3"/>
    <w:rsid w:val="00CF1A49"/>
    <w:rsid w:val="00D0630C"/>
    <w:rsid w:val="00D07208"/>
    <w:rsid w:val="00D243A9"/>
    <w:rsid w:val="00D305E5"/>
    <w:rsid w:val="00D37CD3"/>
    <w:rsid w:val="00D66A52"/>
    <w:rsid w:val="00D66EFA"/>
    <w:rsid w:val="00D72A2D"/>
    <w:rsid w:val="00D94665"/>
    <w:rsid w:val="00D9521A"/>
    <w:rsid w:val="00D95893"/>
    <w:rsid w:val="00DA3914"/>
    <w:rsid w:val="00DA59AA"/>
    <w:rsid w:val="00DB5358"/>
    <w:rsid w:val="00DB6915"/>
    <w:rsid w:val="00DB7E1E"/>
    <w:rsid w:val="00DC0E99"/>
    <w:rsid w:val="00DC1B78"/>
    <w:rsid w:val="00DC244E"/>
    <w:rsid w:val="00DC2A2F"/>
    <w:rsid w:val="00DC600B"/>
    <w:rsid w:val="00DD5DBA"/>
    <w:rsid w:val="00DD774A"/>
    <w:rsid w:val="00DE0FAA"/>
    <w:rsid w:val="00DE136D"/>
    <w:rsid w:val="00DE6534"/>
    <w:rsid w:val="00DF4D6C"/>
    <w:rsid w:val="00E01923"/>
    <w:rsid w:val="00E13C5D"/>
    <w:rsid w:val="00E14498"/>
    <w:rsid w:val="00E2397A"/>
    <w:rsid w:val="00E254DB"/>
    <w:rsid w:val="00E300FC"/>
    <w:rsid w:val="00E362DB"/>
    <w:rsid w:val="00E43779"/>
    <w:rsid w:val="00E5632B"/>
    <w:rsid w:val="00E70240"/>
    <w:rsid w:val="00E71E6B"/>
    <w:rsid w:val="00E81CC5"/>
    <w:rsid w:val="00E85A87"/>
    <w:rsid w:val="00E85B4A"/>
    <w:rsid w:val="00E9528E"/>
    <w:rsid w:val="00EA5099"/>
    <w:rsid w:val="00EB1D29"/>
    <w:rsid w:val="00EC1351"/>
    <w:rsid w:val="00EC4CBF"/>
    <w:rsid w:val="00EE2CA8"/>
    <w:rsid w:val="00EF17E8"/>
    <w:rsid w:val="00EF2886"/>
    <w:rsid w:val="00EF51D9"/>
    <w:rsid w:val="00F12F63"/>
    <w:rsid w:val="00F130DD"/>
    <w:rsid w:val="00F15298"/>
    <w:rsid w:val="00F204B5"/>
    <w:rsid w:val="00F24884"/>
    <w:rsid w:val="00F476C4"/>
    <w:rsid w:val="00F61DF9"/>
    <w:rsid w:val="00F81960"/>
    <w:rsid w:val="00F82449"/>
    <w:rsid w:val="00F8769D"/>
    <w:rsid w:val="00F9350C"/>
    <w:rsid w:val="00F94EB5"/>
    <w:rsid w:val="00F9624D"/>
    <w:rsid w:val="00F97FA9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445AA"/>
  <w15:chartTrackingRefBased/>
  <w15:docId w15:val="{3FB65C2A-23B1-4304-902B-E5C933D2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630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gar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4A2876B02E463591A46E753335F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9F692-46CA-4D1B-BA44-9E2D57118872}"/>
      </w:docPartPr>
      <w:docPartBody>
        <w:p w:rsidR="00AB55FB" w:rsidRDefault="00124D72">
          <w:pPr>
            <w:pStyle w:val="B24A2876B02E463591A46E753335F029"/>
          </w:pPr>
          <w:r w:rsidRPr="00CF1A49">
            <w:t>Experience</w:t>
          </w:r>
        </w:p>
      </w:docPartBody>
    </w:docPart>
    <w:docPart>
      <w:docPartPr>
        <w:name w:val="FF8988907A1E4D7F820B95EE2475F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BEE8D-1153-48D2-831B-BD44CAE171E9}"/>
      </w:docPartPr>
      <w:docPartBody>
        <w:p w:rsidR="00AB55FB" w:rsidRDefault="00124D72">
          <w:pPr>
            <w:pStyle w:val="FF8988907A1E4D7F820B95EE2475F5A2"/>
          </w:pPr>
          <w:r w:rsidRPr="00CF1A49">
            <w:t>Education</w:t>
          </w:r>
        </w:p>
      </w:docPartBody>
    </w:docPart>
    <w:docPart>
      <w:docPartPr>
        <w:name w:val="4ACEF3D2FA5E42CAB3E6A86182CB7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34830B-8EF1-40D5-9022-0A37BB7CB547}"/>
      </w:docPartPr>
      <w:docPartBody>
        <w:p w:rsidR="0025215E" w:rsidRDefault="00986933" w:rsidP="00986933">
          <w:pPr>
            <w:pStyle w:val="4ACEF3D2FA5E42CAB3E6A86182CB7A91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72"/>
    <w:rsid w:val="00006834"/>
    <w:rsid w:val="00124D72"/>
    <w:rsid w:val="001C7FC9"/>
    <w:rsid w:val="0025215E"/>
    <w:rsid w:val="00291628"/>
    <w:rsid w:val="0030257D"/>
    <w:rsid w:val="00580DC2"/>
    <w:rsid w:val="0074458C"/>
    <w:rsid w:val="007C5242"/>
    <w:rsid w:val="00986933"/>
    <w:rsid w:val="00A33865"/>
    <w:rsid w:val="00AB55FB"/>
    <w:rsid w:val="00AE44DE"/>
    <w:rsid w:val="00AF6453"/>
    <w:rsid w:val="00CC7A2E"/>
    <w:rsid w:val="00FD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24A2876B02E463591A46E753335F029">
    <w:name w:val="B24A2876B02E463591A46E753335F029"/>
  </w:style>
  <w:style w:type="character" w:styleId="SubtleReference">
    <w:name w:val="Subtle Reference"/>
    <w:basedOn w:val="DefaultParagraphFont"/>
    <w:uiPriority w:val="10"/>
    <w:qFormat/>
    <w:rsid w:val="00AB55FB"/>
    <w:rPr>
      <w:b/>
      <w:caps w:val="0"/>
      <w:smallCaps/>
      <w:color w:val="595959" w:themeColor="text1" w:themeTint="A6"/>
    </w:rPr>
  </w:style>
  <w:style w:type="paragraph" w:customStyle="1" w:styleId="FF8988907A1E4D7F820B95EE2475F5A2">
    <w:name w:val="FF8988907A1E4D7F820B95EE2475F5A2"/>
  </w:style>
  <w:style w:type="paragraph" w:customStyle="1" w:styleId="4ACEF3D2FA5E42CAB3E6A86182CB7A91">
    <w:name w:val="4ACEF3D2FA5E42CAB3E6A86182CB7A91"/>
    <w:rsid w:val="00986933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0</TotalTime>
  <Pages>4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</dc:creator>
  <cp:keywords/>
  <dc:description/>
  <cp:lastModifiedBy>Sagar Duvva</cp:lastModifiedBy>
  <cp:revision>2</cp:revision>
  <cp:lastPrinted>2022-06-15T12:35:00Z</cp:lastPrinted>
  <dcterms:created xsi:type="dcterms:W3CDTF">2025-10-24T06:34:00Z</dcterms:created>
  <dcterms:modified xsi:type="dcterms:W3CDTF">2025-10-24T06:34:00Z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8933e97abb2eb675a837e8ebc91921a8375ebecfc074a5b2486264292970f71e</vt:lpwstr>
  </property>
</Properties>
</file>